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5D33B" w14:textId="34C4C997" w:rsidR="00FF431F" w:rsidRPr="007A772F" w:rsidRDefault="008047B2" w:rsidP="00326A37">
      <w:pPr>
        <w:pStyle w:val="Subtit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365D" w:themeFill="text2" w:themeFillShade="BF"/>
        <w:tabs>
          <w:tab w:val="left" w:pos="1263"/>
          <w:tab w:val="center" w:pos="5233"/>
        </w:tabs>
        <w:rPr>
          <w:rFonts w:ascii="Century Gothic" w:hAnsi="Century Gothic" w:cs="Tahoma"/>
          <w:b w:val="0"/>
          <w:bCs w:val="0"/>
          <w:color w:val="FFFFFF"/>
          <w:sz w:val="28"/>
          <w:szCs w:val="28"/>
        </w:rPr>
      </w:pPr>
      <w:r w:rsidRPr="008047B2">
        <w:rPr>
          <w:rFonts w:ascii="Century Gothic" w:hAnsi="Century Gothic" w:cs="Tahoma"/>
          <w:bCs w:val="0"/>
          <w:color w:val="FFFFFF" w:themeColor="background1"/>
          <w:sz w:val="32"/>
          <w:szCs w:val="32"/>
        </w:rPr>
        <w:t>CV TEMPLATE</w:t>
      </w:r>
    </w:p>
    <w:p w14:paraId="430B52D7" w14:textId="250AEB0E" w:rsidR="00FF431F" w:rsidRPr="00FF431F" w:rsidRDefault="00FF431F" w:rsidP="009D6820">
      <w:pPr>
        <w:rPr>
          <w:rFonts w:ascii="Arial" w:eastAsia="Calibri" w:hAnsi="Arial" w:cs="Arial"/>
          <w:b/>
          <w:sz w:val="10"/>
          <w:szCs w:val="10"/>
          <w:u w:val="single"/>
          <w:lang w:val="en-US" w:eastAsia="en-US"/>
        </w:rPr>
      </w:pPr>
    </w:p>
    <w:p w14:paraId="29CA5F27" w14:textId="2EE83022" w:rsidR="004A2424" w:rsidRDefault="003E2CA5" w:rsidP="00420BC1">
      <w:pPr>
        <w:pStyle w:val="NoSpacing"/>
      </w:pPr>
      <w:r w:rsidRPr="003E2CA5">
        <w:rPr>
          <w:rFonts w:ascii="Arial" w:hAnsi="Arial" w:cs="Arial"/>
          <w:b/>
          <w:noProof/>
          <w:sz w:val="10"/>
          <w:szCs w:val="10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A19EA8B" wp14:editId="7279A4A0">
                <wp:simplePos x="0" y="0"/>
                <wp:positionH relativeFrom="margin">
                  <wp:posOffset>4064000</wp:posOffset>
                </wp:positionH>
                <wp:positionV relativeFrom="paragraph">
                  <wp:posOffset>36195</wp:posOffset>
                </wp:positionV>
                <wp:extent cx="2579370" cy="2806700"/>
                <wp:effectExtent l="12700" t="12700" r="11430" b="127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9370" cy="280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A6BD9F" w14:textId="49052B96" w:rsidR="00445FEB" w:rsidRPr="00445FEB" w:rsidRDefault="00445FEB" w:rsidP="00445FE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</w:p>
                          <w:p w14:paraId="7C793CD9" w14:textId="2D6B9A67" w:rsidR="003E2CA5" w:rsidRPr="00326A37" w:rsidRDefault="008367E7" w:rsidP="003E2CA5">
                            <w:pPr>
                              <w:jc w:val="center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{%photo}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19EA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0pt;margin-top:2.85pt;width:203.1pt;height:22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" strokecolor="#548dd4 [1951]" strokeweight="1.5pt">
                <v:textbox>
                  <w:txbxContent>
                    <w:p w14:paraId="18A6BD9F" w14:textId="49052B96" w:rsidR="00445FEB" w:rsidRPr="00445FEB" w:rsidRDefault="00445FEB" w:rsidP="00445FE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IN" w:eastAsia="en-IN"/>
                        </w:rPr>
                      </w:pPr>
                    </w:p>
                    <w:p w14:paraId="7C793CD9" w14:textId="2D6B9A67" w:rsidR="003E2CA5" w:rsidRPr="00326A37" w:rsidRDefault="008367E7" w:rsidP="003E2CA5">
                      <w:pPr>
                        <w:jc w:val="center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>{%photo}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E2CA5">
        <w:rPr>
          <w:rFonts w:ascii="Times New Roman" w:hAnsi="Arial" w:cs="Arial"/>
          <w:b/>
          <w:noProof/>
          <w:sz w:val="10"/>
          <w:szCs w:val="10"/>
          <w:u w:val="single"/>
        </w:rPr>
        <mc:AlternateContent>
          <mc:Choice Requires="wps">
            <w:drawing>
              <wp:inline distT="0" distB="0" distL="0" distR="0" wp14:anchorId="13F54A31" wp14:editId="7AF63895">
                <wp:extent cx="6686550" cy="6324600"/>
                <wp:effectExtent l="0" t="0" r="19050" b="19050"/>
                <wp:docPr id="21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6550" cy="6324600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74AEFAE" w14:textId="77777777" w:rsidR="00326A37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</w:pPr>
                            <w:r>
                              <w:t xml:space="preserve"> </w:t>
                            </w:r>
                          </w:p>
                          <w:p w14:paraId="12AFD249" w14:textId="3609F9AA" w:rsidR="004B68B4" w:rsidRPr="00CD0106" w:rsidRDefault="00326A37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>
                              <w:t xml:space="preserve"> </w:t>
                            </w:r>
                            <w:r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Candidate First</w:t>
                            </w:r>
                            <w:r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pacing w:val="-4"/>
                                <w:sz w:val="22"/>
                                <w:szCs w:val="22"/>
                              </w:rPr>
                              <w:t xml:space="preserve"> Name: {</w:t>
                            </w:r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pacing w:val="-4"/>
                                <w:sz w:val="22"/>
                                <w:szCs w:val="22"/>
                              </w:rPr>
                              <w:t>f</w:t>
                            </w:r>
                            <w:r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pacing w:val="-4"/>
                                <w:sz w:val="22"/>
                                <w:szCs w:val="22"/>
                              </w:rPr>
                              <w:t>irstName}</w:t>
                            </w:r>
                            <w:r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pacing w:val="-4"/>
                                <w:sz w:val="22"/>
                                <w:szCs w:val="22"/>
                              </w:rPr>
                              <w:br/>
                              <w:t xml:space="preserve"> (As per Passport/Aadhar)</w:t>
                            </w:r>
                          </w:p>
                          <w:p w14:paraId="7E2308D1" w14:textId="43324A93" w:rsidR="004B68B4" w:rsidRPr="00CD0106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</w:p>
                          <w:p w14:paraId="21163303" w14:textId="0F49A77F" w:rsidR="004B68B4" w:rsidRPr="00CD0106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 Candidate Last</w:t>
                            </w: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pacing w:val="-4"/>
                                <w:sz w:val="22"/>
                                <w:szCs w:val="22"/>
                              </w:rPr>
                              <w:t xml:space="preserve"> Name: {</w:t>
                            </w:r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pacing w:val="-4"/>
                                <w:sz w:val="22"/>
                                <w:szCs w:val="22"/>
                              </w:rPr>
                              <w:t>l</w:t>
                            </w: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pacing w:val="-4"/>
                                <w:sz w:val="22"/>
                                <w:szCs w:val="22"/>
                              </w:rPr>
                              <w:t>astName}</w:t>
                            </w: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pacing w:val="-4"/>
                                <w:sz w:val="22"/>
                                <w:szCs w:val="22"/>
                              </w:rPr>
                              <w:br/>
                              <w:t xml:space="preserve"> (As per Passport/Aadhar)</w:t>
                            </w:r>
                          </w:p>
                          <w:p w14:paraId="6BAFC1F2" w14:textId="77777777" w:rsidR="004B68B4" w:rsidRPr="00CD0106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</w:p>
                          <w:p w14:paraId="14E76322" w14:textId="17AB6B43" w:rsidR="004B68B4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 Notice Period of the Candidate: {</w:t>
                            </w:r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n</w:t>
                            </w: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oticePeriod}</w:t>
                            </w:r>
                          </w:p>
                          <w:p w14:paraId="5455EA75" w14:textId="77777777" w:rsidR="00B37BED" w:rsidRPr="00CD0106" w:rsidRDefault="00B37BED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</w:p>
                          <w:p w14:paraId="0BD2DE54" w14:textId="24C76F6A" w:rsidR="004B68B4" w:rsidRPr="00CD0106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 Internal or External Candidate: {</w:t>
                            </w:r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candidateType</w:t>
                            </w: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33A8013A" w14:textId="77777777" w:rsidR="004B68B4" w:rsidRPr="00CD0106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</w:p>
                          <w:p w14:paraId="4F43D733" w14:textId="503AE922" w:rsidR="004B68B4" w:rsidRPr="00CD0106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 Interview Availability Date: </w:t>
                            </w:r>
                            <w:r w:rsidR="000C5C85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{i</w:t>
                            </w: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nterview</w:t>
                            </w:r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D</w:t>
                            </w: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at</w:t>
                            </w:r>
                            <w:r w:rsidR="006B4DCC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e}</w:t>
                            </w:r>
                          </w:p>
                          <w:p w14:paraId="78A3A427" w14:textId="13C0426C" w:rsidR="004B68B4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</w:p>
                          <w:p w14:paraId="51C0E69A" w14:textId="08CBBCE9" w:rsidR="00324ED6" w:rsidRDefault="00324ED6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 Start Availability Date: {</w:t>
                            </w:r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tartDate}</w:t>
                            </w:r>
                          </w:p>
                          <w:p w14:paraId="70F5EB5C" w14:textId="77777777" w:rsidR="00326A37" w:rsidRDefault="00326A37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</w:p>
                          <w:p w14:paraId="38DD6A33" w14:textId="0289566E" w:rsidR="004B68B4" w:rsidRPr="00CD0106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Has the candidate worked directly for Ford before? (</w:t>
                            </w:r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{workedForFordYes} </w:t>
                            </w: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Yes/</w:t>
                            </w:r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{workedForFordNo} </w:t>
                            </w: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No) </w:t>
                            </w:r>
                          </w:p>
                          <w:p w14:paraId="67CE70D1" w14:textId="3AB0B7D3" w:rsidR="002368AA" w:rsidRDefault="002368AA" w:rsidP="002368AA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Has the candidate worked for Ford as an Agency worker before? (</w:t>
                            </w:r>
                            <w:r w:rsidRPr="5E90CA2C"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{worked</w:t>
                            </w:r>
                            <w:r w:rsidR="00EF191B"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AsAgency</w:t>
                            </w:r>
                            <w:r w:rsidRPr="5E90CA2C"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Yes}</w:t>
                            </w:r>
                            <w:r w:rsidRPr="5E90CA2C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Yes/</w:t>
                            </w:r>
                            <w:r w:rsidRPr="5E90CA2C"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{worked</w:t>
                            </w:r>
                            <w:r w:rsidR="00EF191B"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AsAgency</w:t>
                            </w:r>
                            <w:r w:rsidRPr="5E90CA2C"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No} </w:t>
                            </w:r>
                            <w:r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No)</w:t>
                            </w:r>
                          </w:p>
                          <w:p w14:paraId="2C9D8761" w14:textId="63603A75" w:rsidR="004B68B4" w:rsidRPr="00CD0106" w:rsidRDefault="002368AA" w:rsidP="002368AA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              </w:t>
                            </w:r>
                            <w:r w:rsidR="004B68B4"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If yes to either of the above, please specify the below details:</w:t>
                            </w:r>
                          </w:p>
                          <w:p w14:paraId="325F4F5C" w14:textId="466E48CB" w:rsidR="004B68B4" w:rsidRPr="00CD0106" w:rsidRDefault="004B68B4" w:rsidP="003E2CA5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484"/>
                              </w:tabs>
                              <w:spacing w:before="50"/>
                              <w:ind w:left="216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CDSID: {</w:t>
                            </w:r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cdsid</w:t>
                            </w: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0D743BF7" w14:textId="585B0697" w:rsidR="004B68B4" w:rsidRPr="00CD0106" w:rsidRDefault="004B68B4" w:rsidP="003E2CA5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484"/>
                              </w:tabs>
                              <w:spacing w:before="50"/>
                              <w:ind w:left="216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Supervisor: {</w:t>
                            </w:r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s</w:t>
                            </w: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upervisor}</w:t>
                            </w:r>
                          </w:p>
                          <w:p w14:paraId="3F2D2768" w14:textId="0A12E0E8" w:rsidR="004B68B4" w:rsidRPr="00CD0106" w:rsidRDefault="004B68B4" w:rsidP="003E2CA5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484"/>
                              </w:tabs>
                              <w:spacing w:before="50"/>
                              <w:ind w:left="216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Duration of the Project: {</w:t>
                            </w:r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projectD</w:t>
                            </w: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uration}</w:t>
                            </w:r>
                          </w:p>
                          <w:p w14:paraId="346E4BBD" w14:textId="6220BEB6" w:rsidR="004B68B4" w:rsidRPr="00CD0106" w:rsidRDefault="004B68B4" w:rsidP="003E2CA5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484"/>
                              </w:tabs>
                              <w:spacing w:before="50"/>
                              <w:ind w:left="216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Exit reason: {</w:t>
                            </w:r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e</w:t>
                            </w: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xitReason}</w:t>
                            </w:r>
                          </w:p>
                          <w:p w14:paraId="065C65E2" w14:textId="77777777" w:rsidR="004B68B4" w:rsidRPr="00CD0106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</w:p>
                          <w:p w14:paraId="21BD48E0" w14:textId="0A7F4A6F" w:rsidR="004B68B4" w:rsidRPr="00CD0106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 Overall IT Experience: {</w:t>
                            </w:r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o</w:t>
                            </w: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verallExperience}</w:t>
                            </w:r>
                          </w:p>
                          <w:p w14:paraId="75A16E92" w14:textId="77777777" w:rsidR="004B68B4" w:rsidRPr="00CD0106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</w:p>
                          <w:p w14:paraId="4D1BD5E4" w14:textId="107934B8" w:rsidR="004B68B4" w:rsidRPr="008B3267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eastAsia="Calibri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 Experience in Core Skill</w:t>
                            </w:r>
                            <w:r w:rsidRPr="00CD0106">
                              <w:rPr>
                                <w:rFonts w:ascii="Century Gothic" w:eastAsia="Calibri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: {</w:t>
                            </w:r>
                            <w:r w:rsidR="008367E7">
                              <w:rPr>
                                <w:rFonts w:ascii="Century Gothic" w:eastAsia="Calibri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c</w:t>
                            </w:r>
                            <w:r w:rsidRPr="00CD0106">
                              <w:rPr>
                                <w:rFonts w:ascii="Century Gothic" w:eastAsia="Calibri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oreSkillExperience}</w:t>
                            </w:r>
                          </w:p>
                          <w:p w14:paraId="18C472DE" w14:textId="437778E7" w:rsidR="00A616EB" w:rsidRPr="00CD0106" w:rsidRDefault="00A616EB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</w:p>
                          <w:p w14:paraId="59660FFB" w14:textId="2FB5219E" w:rsidR="00A616EB" w:rsidRDefault="00A616EB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 Other relevant Qualification/Certifications, if any: {</w:t>
                            </w:r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qualifications</w:t>
                            </w: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126D669C" w14:textId="77777777" w:rsidR="005B5401" w:rsidRDefault="005B5401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</w:p>
                          <w:p w14:paraId="19B6110F" w14:textId="5AD4429B" w:rsidR="008047B2" w:rsidRDefault="005B5401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 Hacker rank Score:      </w:t>
                            </w:r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{h</w:t>
                            </w:r>
                            <w:r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ackerRank</w:t>
                            </w:r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core}</w:t>
                            </w:r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 %</w:t>
                            </w:r>
                          </w:p>
                          <w:p w14:paraId="12401842" w14:textId="3FEF65EE" w:rsidR="005B5401" w:rsidRDefault="005B5401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</w:p>
                          <w:p w14:paraId="5E264003" w14:textId="3AF8CC7A" w:rsidR="005B5401" w:rsidRDefault="005B5401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7087BE10" w14:textId="77777777" w:rsidR="00BB7A78" w:rsidRPr="00CD0106" w:rsidRDefault="00BB7A78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</w:p>
                          <w:p w14:paraId="543AB893" w14:textId="77777777" w:rsidR="00A616EB" w:rsidRPr="00CD0106" w:rsidRDefault="00A616EB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3FE97999" w14:textId="77777777" w:rsidR="004B68B4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7AEAC064" w14:textId="77777777" w:rsidR="004B68B4" w:rsidRPr="009F7083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AE3A60E" w14:textId="77777777" w:rsidR="004B68B4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2A6625F4" w14:textId="77777777" w:rsidR="004B68B4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2BCAC454" w14:textId="77777777" w:rsidR="004B68B4" w:rsidRPr="009F7083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1CDA9752" w14:textId="77777777" w:rsidR="004B68B4" w:rsidRPr="009F7083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08EBDF3D" w14:textId="77777777" w:rsidR="004B68B4" w:rsidRPr="00640FD6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</w:pPr>
                          </w:p>
                          <w:p w14:paraId="5BDFCE59" w14:textId="77777777" w:rsidR="004B68B4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</w:pPr>
                          </w:p>
                          <w:p w14:paraId="33FC0619" w14:textId="77777777" w:rsidR="004B68B4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</w:pPr>
                          </w:p>
                          <w:p w14:paraId="6682B7C9" w14:textId="77777777" w:rsidR="004B68B4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</w:pPr>
                          </w:p>
                          <w:p w14:paraId="3FD17788" w14:textId="77777777" w:rsidR="004B68B4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</w:pPr>
                          </w:p>
                          <w:p w14:paraId="61E36A41" w14:textId="77777777" w:rsidR="004B68B4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</w:pPr>
                          </w:p>
                          <w:p w14:paraId="6C703540" w14:textId="77777777" w:rsidR="004B68B4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</w:pPr>
                          </w:p>
                          <w:p w14:paraId="27B7B8D6" w14:textId="77777777" w:rsidR="004B68B4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ind w:left="103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F54A31" id="Text Box 17" o:spid="_x0000_s1027" type="#_x0000_t202" style="width:526.5pt;height:49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" filled="f" strokeweight=".16936mm">
                <v:textbox inset="0,0,0,0">
                  <w:txbxContent>
                    <w:p w14:paraId="474AEFAE" w14:textId="77777777" w:rsidR="00326A37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</w:pPr>
                      <w:r>
                        <w:t xml:space="preserve"> </w:t>
                      </w:r>
                    </w:p>
                    <w:p w14:paraId="12AFD249" w14:textId="3609F9AA" w:rsidR="004B68B4" w:rsidRPr="00CD0106" w:rsidRDefault="00326A37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>
                        <w:t xml:space="preserve"> </w:t>
                      </w:r>
                      <w:r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Candidate First</w:t>
                      </w:r>
                      <w:r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pacing w:val="-4"/>
                          <w:sz w:val="22"/>
                          <w:szCs w:val="22"/>
                        </w:rPr>
                        <w:t xml:space="preserve"> Name: {</w:t>
                      </w:r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pacing w:val="-4"/>
                          <w:sz w:val="22"/>
                          <w:szCs w:val="22"/>
                        </w:rPr>
                        <w:t>f</w:t>
                      </w:r>
                      <w:r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pacing w:val="-4"/>
                          <w:sz w:val="22"/>
                          <w:szCs w:val="22"/>
                        </w:rPr>
                        <w:t>irstName}</w:t>
                      </w:r>
                      <w:r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pacing w:val="-4"/>
                          <w:sz w:val="22"/>
                          <w:szCs w:val="22"/>
                        </w:rPr>
                        <w:br/>
                        <w:t xml:space="preserve"> (As per Passport/Aadhar)</w:t>
                      </w:r>
                    </w:p>
                    <w:p w14:paraId="7E2308D1" w14:textId="43324A93" w:rsidR="004B68B4" w:rsidRPr="00CD0106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</w:p>
                    <w:p w14:paraId="21163303" w14:textId="0F49A77F" w:rsidR="004B68B4" w:rsidRPr="00CD0106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 xml:space="preserve"> Candidate Last</w:t>
                      </w: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pacing w:val="-4"/>
                          <w:sz w:val="22"/>
                          <w:szCs w:val="22"/>
                        </w:rPr>
                        <w:t xml:space="preserve"> Name: {</w:t>
                      </w:r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pacing w:val="-4"/>
                          <w:sz w:val="22"/>
                          <w:szCs w:val="22"/>
                        </w:rPr>
                        <w:t>l</w:t>
                      </w: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pacing w:val="-4"/>
                          <w:sz w:val="22"/>
                          <w:szCs w:val="22"/>
                        </w:rPr>
                        <w:t>astName}</w:t>
                      </w: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pacing w:val="-4"/>
                          <w:sz w:val="22"/>
                          <w:szCs w:val="22"/>
                        </w:rPr>
                        <w:br/>
                        <w:t xml:space="preserve"> (As per Passport/Aadhar)</w:t>
                      </w:r>
                    </w:p>
                    <w:p w14:paraId="6BAFC1F2" w14:textId="77777777" w:rsidR="004B68B4" w:rsidRPr="00CD0106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</w:p>
                    <w:p w14:paraId="14E76322" w14:textId="17AB6B43" w:rsidR="004B68B4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 xml:space="preserve"> Notice Period of the Candidate: {</w:t>
                      </w:r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n</w:t>
                      </w: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oticePeriod}</w:t>
                      </w:r>
                    </w:p>
                    <w:p w14:paraId="5455EA75" w14:textId="77777777" w:rsidR="00B37BED" w:rsidRPr="00CD0106" w:rsidRDefault="00B37BED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</w:p>
                    <w:p w14:paraId="0BD2DE54" w14:textId="24C76F6A" w:rsidR="004B68B4" w:rsidRPr="00CD0106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 xml:space="preserve"> Internal or External Candidate: {</w:t>
                      </w:r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candidateType</w:t>
                      </w: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}</w:t>
                      </w:r>
                    </w:p>
                    <w:p w14:paraId="33A8013A" w14:textId="77777777" w:rsidR="004B68B4" w:rsidRPr="00CD0106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</w:p>
                    <w:p w14:paraId="4F43D733" w14:textId="503AE922" w:rsidR="004B68B4" w:rsidRPr="00CD0106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 xml:space="preserve"> Interview Availability Date: </w:t>
                      </w:r>
                      <w:r w:rsidR="000C5C85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{i</w:t>
                      </w: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nterview</w:t>
                      </w:r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D</w:t>
                      </w: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at</w:t>
                      </w:r>
                      <w:r w:rsidR="006B4DCC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e}</w:t>
                      </w:r>
                    </w:p>
                    <w:p w14:paraId="78A3A427" w14:textId="13C0426C" w:rsidR="004B68B4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</w:p>
                    <w:p w14:paraId="51C0E69A" w14:textId="08CBBCE9" w:rsidR="00324ED6" w:rsidRDefault="00324ED6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 xml:space="preserve"> Start Availability Date: {</w:t>
                      </w:r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s</w:t>
                      </w:r>
                      <w:r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tartDate}</w:t>
                      </w:r>
                    </w:p>
                    <w:p w14:paraId="70F5EB5C" w14:textId="77777777" w:rsidR="00326A37" w:rsidRDefault="00326A37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</w:p>
                    <w:p w14:paraId="38DD6A33" w14:textId="0289566E" w:rsidR="004B68B4" w:rsidRPr="00CD0106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Has the candidate worked directly for Ford before? (</w:t>
                      </w:r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 xml:space="preserve">{workedForFordYes} </w:t>
                      </w: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Yes/</w:t>
                      </w:r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 xml:space="preserve">{workedForFordNo} </w:t>
                      </w: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 xml:space="preserve">No) </w:t>
                      </w:r>
                    </w:p>
                    <w:p w14:paraId="67CE70D1" w14:textId="3AB0B7D3" w:rsidR="002368AA" w:rsidRDefault="002368AA" w:rsidP="002368AA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Has the candidate worked for Ford as an Agency worker before? (</w:t>
                      </w:r>
                      <w:r w:rsidRPr="5E90CA2C">
                        <w:rPr>
                          <w:rFonts w:asciiTheme="minorHAnsi" w:eastAsiaTheme="minorEastAsia" w:hAnsiTheme="minorHAnsi" w:cstheme="minorBidi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{worked</w:t>
                      </w:r>
                      <w:r w:rsidR="00EF191B">
                        <w:rPr>
                          <w:rFonts w:asciiTheme="minorHAnsi" w:eastAsiaTheme="minorEastAsia" w:hAnsiTheme="minorHAnsi" w:cstheme="minorBidi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AsAgency</w:t>
                      </w:r>
                      <w:r w:rsidRPr="5E90CA2C">
                        <w:rPr>
                          <w:rFonts w:asciiTheme="minorHAnsi" w:eastAsiaTheme="minorEastAsia" w:hAnsiTheme="minorHAnsi" w:cstheme="minorBidi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Yes}</w:t>
                      </w:r>
                      <w:r w:rsidRPr="5E90CA2C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Yes/</w:t>
                      </w:r>
                      <w:r w:rsidRPr="5E90CA2C">
                        <w:rPr>
                          <w:rFonts w:asciiTheme="minorHAnsi" w:eastAsiaTheme="minorEastAsia" w:hAnsiTheme="minorHAnsi" w:cstheme="minorBidi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{worked</w:t>
                      </w:r>
                      <w:r w:rsidR="00EF191B">
                        <w:rPr>
                          <w:rFonts w:asciiTheme="minorHAnsi" w:eastAsiaTheme="minorEastAsia" w:hAnsiTheme="minorHAnsi" w:cstheme="minorBidi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AsAgency</w:t>
                      </w:r>
                      <w:r w:rsidRPr="5E90CA2C">
                        <w:rPr>
                          <w:rFonts w:asciiTheme="minorHAnsi" w:eastAsiaTheme="minorEastAsia" w:hAnsiTheme="minorHAnsi" w:cstheme="minorBidi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 xml:space="preserve">No} </w:t>
                      </w:r>
                      <w:r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No)</w:t>
                      </w:r>
                    </w:p>
                    <w:p w14:paraId="2C9D8761" w14:textId="63603A75" w:rsidR="004B68B4" w:rsidRPr="00CD0106" w:rsidRDefault="002368AA" w:rsidP="002368AA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 xml:space="preserve">              </w:t>
                      </w:r>
                      <w:r w:rsidR="004B68B4"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If yes to either of the above, please specify the below details:</w:t>
                      </w:r>
                    </w:p>
                    <w:p w14:paraId="325F4F5C" w14:textId="466E48CB" w:rsidR="004B68B4" w:rsidRPr="00CD0106" w:rsidRDefault="004B68B4" w:rsidP="003E2CA5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4484"/>
                        </w:tabs>
                        <w:spacing w:before="50"/>
                        <w:ind w:left="216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CDSID: {</w:t>
                      </w:r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cdsid</w:t>
                      </w: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}</w:t>
                      </w:r>
                    </w:p>
                    <w:p w14:paraId="0D743BF7" w14:textId="585B0697" w:rsidR="004B68B4" w:rsidRPr="00CD0106" w:rsidRDefault="004B68B4" w:rsidP="003E2CA5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4484"/>
                        </w:tabs>
                        <w:spacing w:before="50"/>
                        <w:ind w:left="216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Supervisor: {</w:t>
                      </w:r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s</w:t>
                      </w: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upervisor}</w:t>
                      </w:r>
                    </w:p>
                    <w:p w14:paraId="3F2D2768" w14:textId="0A12E0E8" w:rsidR="004B68B4" w:rsidRPr="00CD0106" w:rsidRDefault="004B68B4" w:rsidP="003E2CA5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4484"/>
                        </w:tabs>
                        <w:spacing w:before="50"/>
                        <w:ind w:left="216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Duration of the Project: {</w:t>
                      </w:r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projectD</w:t>
                      </w: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uration}</w:t>
                      </w:r>
                    </w:p>
                    <w:p w14:paraId="346E4BBD" w14:textId="6220BEB6" w:rsidR="004B68B4" w:rsidRPr="00CD0106" w:rsidRDefault="004B68B4" w:rsidP="003E2CA5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4484"/>
                        </w:tabs>
                        <w:spacing w:before="50"/>
                        <w:ind w:left="216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Exit reason: {</w:t>
                      </w:r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e</w:t>
                      </w: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xitReason}</w:t>
                      </w:r>
                    </w:p>
                    <w:p w14:paraId="065C65E2" w14:textId="77777777" w:rsidR="004B68B4" w:rsidRPr="00CD0106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</w:p>
                    <w:p w14:paraId="21BD48E0" w14:textId="0A7F4A6F" w:rsidR="004B68B4" w:rsidRPr="00CD0106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 xml:space="preserve"> Overall IT Experience: {</w:t>
                      </w:r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o</w:t>
                      </w: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verallExperience}</w:t>
                      </w:r>
                    </w:p>
                    <w:p w14:paraId="75A16E92" w14:textId="77777777" w:rsidR="004B68B4" w:rsidRPr="00CD0106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</w:p>
                    <w:p w14:paraId="4D1BD5E4" w14:textId="107934B8" w:rsidR="004B68B4" w:rsidRPr="008B3267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eastAsia="Calibri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 xml:space="preserve"> Experience in Core Skill</w:t>
                      </w:r>
                      <w:r w:rsidRPr="00CD0106">
                        <w:rPr>
                          <w:rFonts w:ascii="Century Gothic" w:eastAsia="Calibri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: {</w:t>
                      </w:r>
                      <w:r w:rsidR="008367E7">
                        <w:rPr>
                          <w:rFonts w:ascii="Century Gothic" w:eastAsia="Calibri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c</w:t>
                      </w:r>
                      <w:r w:rsidRPr="00CD0106">
                        <w:rPr>
                          <w:rFonts w:ascii="Century Gothic" w:eastAsia="Calibri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oreSkillExperience}</w:t>
                      </w:r>
                    </w:p>
                    <w:p w14:paraId="18C472DE" w14:textId="437778E7" w:rsidR="00A616EB" w:rsidRPr="00CD0106" w:rsidRDefault="00A616EB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</w:p>
                    <w:p w14:paraId="59660FFB" w14:textId="2FB5219E" w:rsidR="00A616EB" w:rsidRDefault="00A616EB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 xml:space="preserve"> Other relevant Qualification/Certifications, if any: {</w:t>
                      </w:r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qualifications</w:t>
                      </w: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}</w:t>
                      </w:r>
                    </w:p>
                    <w:p w14:paraId="126D669C" w14:textId="77777777" w:rsidR="005B5401" w:rsidRDefault="005B5401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</w:p>
                    <w:p w14:paraId="19B6110F" w14:textId="5AD4429B" w:rsidR="008047B2" w:rsidRDefault="005B5401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 xml:space="preserve"> Hacker rank Score:      </w:t>
                      </w:r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{h</w:t>
                      </w:r>
                      <w:r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ackerRank</w:t>
                      </w:r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S</w:t>
                      </w:r>
                      <w:r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core}</w:t>
                      </w:r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 xml:space="preserve"> %</w:t>
                      </w:r>
                    </w:p>
                    <w:p w14:paraId="12401842" w14:textId="3FEF65EE" w:rsidR="005B5401" w:rsidRDefault="005B5401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</w:p>
                    <w:p w14:paraId="5E264003" w14:textId="3AF8CC7A" w:rsidR="005B5401" w:rsidRDefault="005B5401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7087BE10" w14:textId="77777777" w:rsidR="00BB7A78" w:rsidRPr="00CD0106" w:rsidRDefault="00BB7A78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</w:p>
                    <w:p w14:paraId="543AB893" w14:textId="77777777" w:rsidR="00A616EB" w:rsidRPr="00CD0106" w:rsidRDefault="00A616EB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3FE97999" w14:textId="77777777" w:rsidR="004B68B4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7AEAC064" w14:textId="77777777" w:rsidR="004B68B4" w:rsidRPr="009F7083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AE3A60E" w14:textId="77777777" w:rsidR="004B68B4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2A6625F4" w14:textId="77777777" w:rsidR="004B68B4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2BCAC454" w14:textId="77777777" w:rsidR="004B68B4" w:rsidRPr="009F7083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1CDA9752" w14:textId="77777777" w:rsidR="004B68B4" w:rsidRPr="009F7083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08EBDF3D" w14:textId="77777777" w:rsidR="004B68B4" w:rsidRPr="00640FD6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</w:pPr>
                    </w:p>
                    <w:p w14:paraId="5BDFCE59" w14:textId="77777777" w:rsidR="004B68B4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</w:pPr>
                    </w:p>
                    <w:p w14:paraId="33FC0619" w14:textId="77777777" w:rsidR="004B68B4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</w:pPr>
                    </w:p>
                    <w:p w14:paraId="6682B7C9" w14:textId="77777777" w:rsidR="004B68B4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</w:pPr>
                    </w:p>
                    <w:p w14:paraId="3FD17788" w14:textId="77777777" w:rsidR="004B68B4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</w:pPr>
                    </w:p>
                    <w:p w14:paraId="61E36A41" w14:textId="77777777" w:rsidR="004B68B4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</w:pPr>
                    </w:p>
                    <w:p w14:paraId="6C703540" w14:textId="77777777" w:rsidR="004B68B4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</w:pPr>
                    </w:p>
                    <w:p w14:paraId="27B7B8D6" w14:textId="77777777" w:rsidR="004B68B4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ind w:left="103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664268E" w14:textId="15BAF9CE" w:rsidR="008B43C9" w:rsidRDefault="00BB7A78" w:rsidP="005B5401">
      <w:pPr>
        <w:pStyle w:val="NoSpacing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entury Gothic" w:hAnsi="Century Gothic"/>
          <w:b/>
          <w:bCs/>
          <w:color w:val="1F497D" w:themeColor="text2"/>
        </w:rPr>
      </w:pPr>
      <w:r>
        <w:rPr>
          <w:rFonts w:ascii="Century Gothic" w:hAnsi="Century Gothic"/>
          <w:b/>
          <w:bCs/>
          <w:color w:val="1F497D" w:themeColor="text2"/>
        </w:rPr>
        <w:t>Candidate’s Top 3 relevant Skills:</w:t>
      </w:r>
    </w:p>
    <w:p w14:paraId="410E16F9" w14:textId="7B875DAA" w:rsidR="00BB7A78" w:rsidRDefault="00BB7A78" w:rsidP="00004875">
      <w:pPr>
        <w:pStyle w:val="NoSpacing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720"/>
          <w:tab w:val="left" w:pos="1467"/>
        </w:tabs>
        <w:rPr>
          <w:rFonts w:ascii="Century Gothic" w:hAnsi="Century Gothic"/>
          <w:b/>
          <w:bCs/>
          <w:color w:val="1F497D" w:themeColor="text2"/>
        </w:rPr>
      </w:pPr>
      <w:r>
        <w:rPr>
          <w:rFonts w:ascii="Century Gothic" w:hAnsi="Century Gothic"/>
          <w:b/>
          <w:bCs/>
          <w:color w:val="1F497D" w:themeColor="text2"/>
        </w:rPr>
        <w:tab/>
        <w:t>i.</w:t>
      </w:r>
      <w:r>
        <w:rPr>
          <w:rFonts w:ascii="Century Gothic" w:hAnsi="Century Gothic"/>
          <w:b/>
          <w:bCs/>
          <w:color w:val="333333"/>
        </w:rPr>
        <w:t xml:space="preserve">  {</w:t>
      </w:r>
      <w:r w:rsidR="008367E7">
        <w:rPr>
          <w:rFonts w:ascii="Century Gothic" w:hAnsi="Century Gothic"/>
          <w:b/>
          <w:bCs/>
          <w:color w:val="333333"/>
        </w:rPr>
        <w:t>s</w:t>
      </w:r>
      <w:r>
        <w:rPr>
          <w:rFonts w:ascii="Century Gothic" w:hAnsi="Century Gothic"/>
          <w:b/>
          <w:bCs/>
          <w:color w:val="333333"/>
        </w:rPr>
        <w:t>kill1}</w:t>
      </w:r>
    </w:p>
    <w:p w14:paraId="48941983" w14:textId="1321315B" w:rsidR="00BB7A78" w:rsidRDefault="00BB7A78" w:rsidP="005B5401">
      <w:pPr>
        <w:pStyle w:val="NoSpacing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entury Gothic" w:hAnsi="Century Gothic"/>
          <w:b/>
          <w:bCs/>
          <w:color w:val="1F497D" w:themeColor="text2"/>
        </w:rPr>
      </w:pPr>
      <w:r>
        <w:rPr>
          <w:rFonts w:ascii="Century Gothic" w:hAnsi="Century Gothic"/>
          <w:b/>
          <w:bCs/>
          <w:color w:val="1F497D" w:themeColor="text2"/>
        </w:rPr>
        <w:tab/>
        <w:t>ii. {</w:t>
      </w:r>
      <w:r w:rsidR="008367E7">
        <w:rPr>
          <w:rFonts w:ascii="Century Gothic" w:hAnsi="Century Gothic"/>
          <w:b/>
          <w:bCs/>
          <w:color w:val="1F497D" w:themeColor="text2"/>
        </w:rPr>
        <w:t>s</w:t>
      </w:r>
      <w:r>
        <w:rPr>
          <w:rFonts w:ascii="Century Gothic" w:hAnsi="Century Gothic"/>
          <w:b/>
          <w:bCs/>
          <w:color w:val="1F497D" w:themeColor="text2"/>
        </w:rPr>
        <w:t>kill2}</w:t>
      </w:r>
    </w:p>
    <w:p w14:paraId="5A67C56C" w14:textId="7B6F276D" w:rsidR="00BB7A78" w:rsidRDefault="00BB7A78" w:rsidP="005B5401">
      <w:pPr>
        <w:pStyle w:val="NoSpacing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entury Gothic" w:hAnsi="Century Gothic"/>
          <w:b/>
          <w:bCs/>
          <w:color w:val="1F497D" w:themeColor="text2"/>
        </w:rPr>
      </w:pPr>
      <w:r>
        <w:rPr>
          <w:rFonts w:ascii="Century Gothic" w:hAnsi="Century Gothic"/>
          <w:b/>
          <w:bCs/>
          <w:color w:val="1F497D" w:themeColor="text2"/>
        </w:rPr>
        <w:tab/>
        <w:t>iii.</w:t>
      </w:r>
      <w:r w:rsidR="008367E7">
        <w:rPr>
          <w:rFonts w:ascii="Century Gothic" w:hAnsi="Century Gothic"/>
          <w:b/>
          <w:bCs/>
          <w:color w:val="1F497D" w:themeColor="text2"/>
        </w:rPr>
        <w:t xml:space="preserve"> </w:t>
      </w:r>
      <w:r>
        <w:rPr>
          <w:rFonts w:ascii="Century Gothic" w:hAnsi="Century Gothic"/>
          <w:b/>
          <w:bCs/>
          <w:color w:val="1F497D" w:themeColor="text2"/>
        </w:rPr>
        <w:t>{</w:t>
      </w:r>
      <w:r w:rsidR="008367E7">
        <w:rPr>
          <w:rFonts w:ascii="Century Gothic" w:hAnsi="Century Gothic"/>
          <w:b/>
          <w:bCs/>
          <w:color w:val="1F497D" w:themeColor="text2"/>
        </w:rPr>
        <w:t>s</w:t>
      </w:r>
      <w:r>
        <w:rPr>
          <w:rFonts w:ascii="Century Gothic" w:hAnsi="Century Gothic"/>
          <w:b/>
          <w:bCs/>
          <w:color w:val="1F497D" w:themeColor="text2"/>
        </w:rPr>
        <w:t>kill3}</w:t>
      </w:r>
    </w:p>
    <w:p w14:paraId="3FC723EB" w14:textId="77777777" w:rsidR="00BB7A78" w:rsidRDefault="00BB7A78" w:rsidP="005B5401">
      <w:pPr>
        <w:pStyle w:val="NoSpacing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</w:pPr>
    </w:p>
    <w:p w14:paraId="31B93269" w14:textId="77777777" w:rsidR="00762C6C" w:rsidRDefault="00762C6C" w:rsidP="00545838">
      <w:pPr>
        <w:rPr>
          <w:rFonts w:ascii="Calibri" w:eastAsia="Calibri" w:hAnsi="Calibri" w:cs="Times New Roman"/>
          <w:u w:val="single"/>
          <w:lang w:val="en-US" w:eastAsia="en-US"/>
        </w:rPr>
      </w:pPr>
    </w:p>
    <w:p w14:paraId="04F98735" w14:textId="7C7677E6" w:rsidR="0005212B" w:rsidRPr="00A65673" w:rsidRDefault="0005212B" w:rsidP="00326A37">
      <w:pPr>
        <w:pStyle w:val="Subtit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365D" w:themeFill="text2" w:themeFillShade="BF"/>
        <w:rPr>
          <w:rFonts w:ascii="Century Gothic" w:hAnsi="Century Gothic" w:cs="Tahoma"/>
          <w:color w:val="FFFFFF"/>
          <w:sz w:val="28"/>
          <w:szCs w:val="28"/>
        </w:rPr>
      </w:pPr>
      <w:r w:rsidRPr="00A65673">
        <w:rPr>
          <w:rFonts w:ascii="Century Gothic" w:hAnsi="Century Gothic" w:cs="Tahoma"/>
          <w:color w:val="FFFFFF"/>
          <w:sz w:val="28"/>
          <w:szCs w:val="28"/>
        </w:rPr>
        <w:t>EDUCATION HISTORY</w:t>
      </w:r>
    </w:p>
    <w:p w14:paraId="73C4A563" w14:textId="77777777" w:rsidR="0005212B" w:rsidRDefault="0005212B" w:rsidP="0005212B">
      <w:pPr>
        <w:pStyle w:val="NoSpacing"/>
        <w:rPr>
          <w:sz w:val="10"/>
        </w:rPr>
      </w:pPr>
    </w:p>
    <w:p w14:paraId="5A09BC73" w14:textId="54E033C8" w:rsidR="0005212B" w:rsidRDefault="0005212B" w:rsidP="000521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/>
          <w:b/>
          <w:color w:val="1F497D" w:themeColor="text2"/>
          <w:u w:val="single"/>
        </w:rPr>
      </w:pPr>
      <w:r w:rsidRPr="00BB7A78">
        <w:rPr>
          <w:rFonts w:ascii="Century Gothic" w:hAnsi="Century Gothic"/>
          <w:b/>
          <w:color w:val="1F497D" w:themeColor="text2"/>
          <w:u w:val="single"/>
        </w:rPr>
        <w:t>Educational History:</w:t>
      </w:r>
    </w:p>
    <w:p w14:paraId="382F5201" w14:textId="77777777" w:rsidR="00BB7A78" w:rsidRPr="00BB7A78" w:rsidRDefault="00BB7A78" w:rsidP="000521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/>
          <w:b/>
          <w:color w:val="1F497D" w:themeColor="text2"/>
          <w:u w:val="single"/>
        </w:rPr>
      </w:pPr>
    </w:p>
    <w:p w14:paraId="3D0230E2" w14:textId="43461D88" w:rsidR="008F0C66" w:rsidRPr="00BB7A78" w:rsidRDefault="0005212B" w:rsidP="000521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/>
          <w:b/>
          <w:color w:val="1F497D" w:themeColor="text2"/>
          <w:u w:val="single"/>
        </w:rPr>
      </w:pPr>
      <w:r w:rsidRPr="00BB7A78">
        <w:rPr>
          <w:rFonts w:ascii="Century Gothic" w:hAnsi="Century Gothic"/>
          <w:b/>
          <w:color w:val="1F497D" w:themeColor="text2"/>
          <w:u w:val="single"/>
        </w:rPr>
        <w:t>University Degree Bachelor</w:t>
      </w:r>
    </w:p>
    <w:p w14:paraId="7063F7D4" w14:textId="3F9D27B4" w:rsidR="008F0C66" w:rsidRPr="00BB7A78" w:rsidRDefault="00000000" w:rsidP="008F0C6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/>
          <w:b/>
          <w:color w:val="1F497D" w:themeColor="text2"/>
        </w:rPr>
      </w:pPr>
      <w:sdt>
        <w:sdtPr>
          <w:rPr>
            <w:rFonts w:ascii="Century Gothic" w:hAnsi="Century Gothic"/>
            <w:b/>
            <w:color w:val="1F497D" w:themeColor="text2"/>
          </w:rPr>
          <w:id w:val="1882586999"/>
          <w:placeholder>
            <w:docPart w:val="D2CB74AFE10A40FAA99AAD25D48C8795"/>
          </w:placeholder>
          <w:text/>
        </w:sdtPr>
        <w:sdtContent>
          <w:r w:rsidR="00553D66" w:rsidRPr="00553D66">
            <w:rPr>
              <w:rFonts w:ascii="Century Gothic" w:hAnsi="Century Gothic"/>
              <w:b/>
              <w:color w:val="1F497D" w:themeColor="text2"/>
            </w:rPr>
            <w:t>Please enter Duration of study {</w:t>
          </w:r>
          <w:r w:rsidR="008367E7">
            <w:rPr>
              <w:rFonts w:ascii="Century Gothic" w:hAnsi="Century Gothic"/>
              <w:b/>
              <w:color w:val="1F497D" w:themeColor="text2"/>
            </w:rPr>
            <w:t>b</w:t>
          </w:r>
          <w:r w:rsidR="00553D66" w:rsidRPr="00553D66">
            <w:rPr>
              <w:rFonts w:ascii="Century Gothic" w:hAnsi="Century Gothic"/>
              <w:b/>
              <w:color w:val="1F497D" w:themeColor="text2"/>
            </w:rPr>
            <w:t>achelorDuration}</w:t>
          </w:r>
        </w:sdtContent>
      </w:sdt>
    </w:p>
    <w:p w14:paraId="10C7EA73" w14:textId="1A72208A" w:rsidR="0005212B" w:rsidRPr="00BB7A78" w:rsidRDefault="00000000" w:rsidP="000521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/>
          <w:b/>
          <w:color w:val="1F497D" w:themeColor="text2"/>
        </w:rPr>
      </w:pPr>
      <w:sdt>
        <w:sdtPr>
          <w:rPr>
            <w:rFonts w:ascii="Century Gothic" w:hAnsi="Century Gothic"/>
            <w:b/>
            <w:color w:val="1F497D" w:themeColor="text2"/>
          </w:rPr>
          <w:id w:val="357936094"/>
          <w:placeholder>
            <w:docPart w:val="EA402D9107104792BDD3EAFCBFE699F7"/>
          </w:placeholder>
        </w:sdtPr>
        <w:sdtContent>
          <w:sdt>
            <w:sdtPr>
              <w:rPr>
                <w:rFonts w:ascii="Century Gothic" w:hAnsi="Century Gothic"/>
                <w:b/>
                <w:color w:val="1F497D" w:themeColor="text2"/>
              </w:rPr>
              <w:id w:val="-1915000374"/>
              <w:placeholder>
                <w:docPart w:val="EA9113074D4947469E4A16EEA6D52A68"/>
              </w:placeholder>
            </w:sdtPr>
            <w:sdtEndPr>
              <w:rPr>
                <w:sz w:val="20"/>
                <w:szCs w:val="20"/>
              </w:rPr>
            </w:sdtEndPr>
            <w:sdtContent>
              <w:r w:rsidR="00FA7927" w:rsidRPr="00FA7927">
                <w:rPr>
                  <w:rFonts w:ascii="Century Gothic" w:hAnsi="Century Gothic"/>
                  <w:b/>
                  <w:color w:val="1F497D" w:themeColor="text2"/>
                  <w:lang w:val="en-IN"/>
                </w:rPr>
                <w:t>{</w:t>
              </w:r>
              <w:r w:rsidR="008367E7">
                <w:rPr>
                  <w:rFonts w:ascii="Century Gothic" w:hAnsi="Century Gothic"/>
                  <w:b/>
                  <w:color w:val="1F497D" w:themeColor="text2"/>
                  <w:lang w:val="en-IN"/>
                </w:rPr>
                <w:t>b</w:t>
              </w:r>
              <w:r w:rsidR="00FA7927" w:rsidRPr="00FA7927">
                <w:rPr>
                  <w:rFonts w:ascii="Century Gothic" w:hAnsi="Century Gothic"/>
                  <w:b/>
                  <w:color w:val="1F497D" w:themeColor="text2"/>
                  <w:lang w:val="en-IN"/>
                </w:rPr>
                <w:t>achelorDe</w:t>
              </w:r>
              <w:r w:rsidR="008367E7">
                <w:rPr>
                  <w:rFonts w:ascii="Century Gothic" w:hAnsi="Century Gothic"/>
                  <w:b/>
                  <w:color w:val="1F497D" w:themeColor="text2"/>
                  <w:lang w:val="en-IN"/>
                </w:rPr>
                <w:t>tails</w:t>
              </w:r>
              <w:r w:rsidR="00FA7927" w:rsidRPr="00FA7927">
                <w:rPr>
                  <w:rFonts w:ascii="Century Gothic" w:hAnsi="Century Gothic"/>
                  <w:b/>
                  <w:color w:val="1F497D" w:themeColor="text2"/>
                  <w:lang w:val="en-IN"/>
                </w:rPr>
                <w:t>}</w:t>
              </w:r>
            </w:sdtContent>
          </w:sdt>
        </w:sdtContent>
      </w:sdt>
    </w:p>
    <w:p w14:paraId="3834990C" w14:textId="77777777" w:rsidR="00BB7A78" w:rsidRDefault="00BB7A78" w:rsidP="000521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/>
          <w:b/>
          <w:color w:val="1F497D" w:themeColor="text2"/>
          <w:u w:val="single"/>
        </w:rPr>
      </w:pPr>
    </w:p>
    <w:p w14:paraId="4BF230EE" w14:textId="5353280F" w:rsidR="0005212B" w:rsidRPr="00BB7A78" w:rsidRDefault="0005212B" w:rsidP="000521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/>
          <w:b/>
          <w:color w:val="1F497D" w:themeColor="text2"/>
          <w:u w:val="single"/>
        </w:rPr>
      </w:pPr>
      <w:r w:rsidRPr="00BB7A78">
        <w:rPr>
          <w:rFonts w:ascii="Century Gothic" w:hAnsi="Century Gothic"/>
          <w:b/>
          <w:color w:val="1F497D" w:themeColor="text2"/>
          <w:u w:val="single"/>
        </w:rPr>
        <w:t>University Degree Master</w:t>
      </w:r>
    </w:p>
    <w:sdt>
      <w:sdtPr>
        <w:rPr>
          <w:rFonts w:ascii="Century Gothic" w:hAnsi="Century Gothic"/>
          <w:b/>
          <w:bCs/>
          <w:color w:val="1F497D" w:themeColor="text2"/>
        </w:rPr>
        <w:id w:val="589810524"/>
        <w:placeholder>
          <w:docPart w:val="6CD515B67E354DD4BD424C73F8D16C0F"/>
        </w:placeholder>
        <w:text/>
      </w:sdtPr>
      <w:sdtContent>
        <w:p w14:paraId="010269A1" w14:textId="272D8AA5" w:rsidR="008F0C66" w:rsidRPr="00BB7A78" w:rsidRDefault="00F6146B" w:rsidP="0005212B">
          <w:pPr>
            <w:pStyle w:val="NoSpacing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Century Gothic" w:eastAsiaTheme="minorEastAsia" w:hAnsi="Century Gothic" w:cstheme="minorBidi"/>
              <w:b/>
              <w:color w:val="1F497D" w:themeColor="text2"/>
              <w:lang w:val="en-GB" w:eastAsia="en-GB"/>
            </w:rPr>
          </w:pPr>
          <w:r w:rsidRPr="00F6146B">
            <w:rPr>
              <w:rFonts w:ascii="Century Gothic" w:hAnsi="Century Gothic"/>
              <w:b/>
              <w:bCs/>
              <w:color w:val="1F497D" w:themeColor="text2"/>
            </w:rPr>
            <w:t>{</w:t>
          </w:r>
          <w:r w:rsidR="008367E7">
            <w:rPr>
              <w:rFonts w:ascii="Century Gothic" w:hAnsi="Century Gothic"/>
              <w:b/>
              <w:bCs/>
              <w:color w:val="1F497D" w:themeColor="text2"/>
            </w:rPr>
            <w:t>m</w:t>
          </w:r>
          <w:r w:rsidRPr="00F6146B">
            <w:rPr>
              <w:rFonts w:ascii="Century Gothic" w:hAnsi="Century Gothic"/>
              <w:b/>
              <w:bCs/>
              <w:color w:val="1F497D" w:themeColor="text2"/>
            </w:rPr>
            <w:t>asterDuration}</w:t>
          </w:r>
        </w:p>
      </w:sdtContent>
    </w:sdt>
    <w:p w14:paraId="254BF161" w14:textId="4C31A256" w:rsidR="0005212B" w:rsidRPr="00BB7A78" w:rsidRDefault="00000000" w:rsidP="00E650B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120"/>
        </w:tabs>
        <w:rPr>
          <w:rFonts w:ascii="Century Gothic" w:hAnsi="Century Gothic"/>
          <w:b/>
          <w:color w:val="1F497D" w:themeColor="text2"/>
        </w:rPr>
      </w:pPr>
      <w:sdt>
        <w:sdtPr>
          <w:rPr>
            <w:rFonts w:ascii="Century Gothic" w:hAnsi="Century Gothic"/>
            <w:b/>
            <w:color w:val="1F497D" w:themeColor="text2"/>
          </w:rPr>
          <w:id w:val="-455178278"/>
          <w:placeholder>
            <w:docPart w:val="EF951376A70C4727B501B9B68388677D"/>
          </w:placeholder>
        </w:sdtPr>
        <w:sdtEndPr>
          <w:rPr>
            <w:sz w:val="20"/>
            <w:szCs w:val="20"/>
          </w:rPr>
        </w:sdtEndPr>
        <w:sdtContent>
          <w:r w:rsidR="00541446" w:rsidRPr="00541446">
            <w:rPr>
              <w:rFonts w:ascii="Century Gothic" w:hAnsi="Century Gothic"/>
              <w:b/>
              <w:color w:val="1F497D" w:themeColor="text2"/>
              <w:lang w:val="en-IN"/>
            </w:rPr>
            <w:t>{</w:t>
          </w:r>
          <w:r w:rsidR="008367E7">
            <w:rPr>
              <w:rFonts w:ascii="Century Gothic" w:hAnsi="Century Gothic"/>
              <w:b/>
              <w:color w:val="1F497D" w:themeColor="text2"/>
              <w:lang w:val="en-IN"/>
            </w:rPr>
            <w:t>m</w:t>
          </w:r>
          <w:r w:rsidR="00541446" w:rsidRPr="00541446">
            <w:rPr>
              <w:rFonts w:ascii="Century Gothic" w:hAnsi="Century Gothic"/>
              <w:b/>
              <w:color w:val="1F497D" w:themeColor="text2"/>
              <w:lang w:val="en-IN"/>
            </w:rPr>
            <w:t>asterDe</w:t>
          </w:r>
          <w:r w:rsidR="008367E7">
            <w:rPr>
              <w:rFonts w:ascii="Century Gothic" w:hAnsi="Century Gothic"/>
              <w:b/>
              <w:color w:val="1F497D" w:themeColor="text2"/>
              <w:lang w:val="en-IN"/>
            </w:rPr>
            <w:t>tails</w:t>
          </w:r>
          <w:r w:rsidR="00541446" w:rsidRPr="00541446">
            <w:rPr>
              <w:rFonts w:ascii="Century Gothic" w:hAnsi="Century Gothic"/>
              <w:b/>
              <w:color w:val="1F497D" w:themeColor="text2"/>
              <w:lang w:val="en-IN"/>
            </w:rPr>
            <w:t>}</w:t>
          </w:r>
        </w:sdtContent>
      </w:sdt>
      <w:r w:rsidR="00E650BB" w:rsidRPr="00BB7A78">
        <w:rPr>
          <w:rFonts w:ascii="Century Gothic" w:hAnsi="Century Gothic"/>
          <w:b/>
          <w:color w:val="1F497D" w:themeColor="text2"/>
        </w:rPr>
        <w:tab/>
      </w:r>
    </w:p>
    <w:p w14:paraId="643B1E51" w14:textId="77777777" w:rsidR="00ED45FD" w:rsidRPr="00ED45FD" w:rsidRDefault="00ED45FD" w:rsidP="000521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23985BF4" w14:textId="601BD97B" w:rsidR="00F929E9" w:rsidRPr="00545838" w:rsidRDefault="00F929E9" w:rsidP="00545838">
      <w:pPr>
        <w:rPr>
          <w:rFonts w:ascii="Calibri" w:eastAsia="Calibri" w:hAnsi="Calibri" w:cs="Times New Roman"/>
          <w:u w:val="single"/>
          <w:lang w:val="en-US" w:eastAsia="en-US"/>
        </w:rPr>
      </w:pPr>
    </w:p>
    <w:p w14:paraId="6693D2EA" w14:textId="2AFF9589" w:rsidR="00147709" w:rsidRPr="00A65673" w:rsidRDefault="00B97A0E" w:rsidP="00326A37">
      <w:pPr>
        <w:pStyle w:val="Subtit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365D" w:themeFill="text2" w:themeFillShade="BF"/>
        <w:rPr>
          <w:rFonts w:ascii="Century Gothic" w:hAnsi="Century Gothic" w:cs="Tahoma"/>
          <w:color w:val="FFFFFF"/>
          <w:sz w:val="28"/>
          <w:szCs w:val="28"/>
        </w:rPr>
      </w:pPr>
      <w:r w:rsidRPr="00A65673">
        <w:rPr>
          <w:rFonts w:ascii="Century Gothic" w:hAnsi="Century Gothic" w:cs="Tahoma"/>
          <w:color w:val="FFFFFF"/>
          <w:sz w:val="28"/>
          <w:szCs w:val="28"/>
        </w:rPr>
        <w:t>EMPLOYMENT HISTORY (Please start with most recent employment)</w:t>
      </w:r>
    </w:p>
    <w:p w14:paraId="715780E6" w14:textId="6BBB0089" w:rsidR="006F47B4" w:rsidRDefault="00147709" w:rsidP="005F309C">
      <w:pPr>
        <w:rPr>
          <w:rFonts w:ascii="Century Gothic" w:eastAsia="Calibri" w:hAnsi="Century Gothic" w:cs="Times New Roman"/>
          <w:color w:val="1F497D" w:themeColor="text2"/>
          <w:lang w:val="en-US" w:eastAsia="en-US"/>
        </w:rPr>
      </w:pPr>
      <w:r>
        <w:br/>
      </w:r>
      <w:r>
        <w:rPr>
          <w:rFonts w:ascii="Century Gothic" w:eastAsia="Calibri" w:hAnsi="Century Gothic" w:cs="Times New Roman"/>
          <w:b/>
          <w:bCs/>
          <w:color w:val="1F497D" w:themeColor="text2"/>
          <w:u w:val="single"/>
          <w:lang w:val="en-US" w:eastAsia="en-US"/>
        </w:rPr>
        <w:t xml:space="preserve">Please paste candidate employment history below. Make sure to use a clear format and include: </w:t>
      </w:r>
    </w:p>
    <w:p w14:paraId="30E7066A" w14:textId="49A2D396" w:rsidR="00BA08A2" w:rsidRDefault="00BA08A2" w:rsidP="00BA08A2">
      <w:pPr>
        <w:ind w:firstLine="360"/>
        <w:rPr>
          <w:rFonts w:ascii="Century Gothic" w:hAnsi="Century Gothic"/>
          <w:color w:val="1F497D" w:themeColor="text2"/>
          <w:sz w:val="20"/>
          <w:szCs w:val="20"/>
        </w:rPr>
      </w:pPr>
      <w:r>
        <w:rPr>
          <w:rFonts w:ascii="Century Gothic" w:hAnsi="Century Gothic"/>
          <w:color w:val="1F497D" w:themeColor="text2"/>
          <w:sz w:val="20"/>
          <w:szCs w:val="20"/>
        </w:rPr>
        <w:t>{#employmentHistory}</w:t>
      </w:r>
    </w:p>
    <w:p w14:paraId="13E58135" w14:textId="1896F6F3" w:rsidR="00BA08A2" w:rsidRDefault="00BA08A2" w:rsidP="00BA08A2">
      <w:pPr>
        <w:pStyle w:val="ListParagraph"/>
        <w:numPr>
          <w:ilvl w:val="0"/>
          <w:numId w:val="6"/>
        </w:numPr>
        <w:rPr>
          <w:rFonts w:ascii="Century Gothic" w:hAnsi="Century Gothic"/>
          <w:color w:val="1F497D" w:themeColor="text2"/>
          <w:sz w:val="20"/>
          <w:szCs w:val="20"/>
        </w:rPr>
      </w:pPr>
      <w:r>
        <w:rPr>
          <w:rFonts w:ascii="Century Gothic" w:hAnsi="Century Gothic"/>
          <w:color w:val="1F497D" w:themeColor="text2"/>
          <w:sz w:val="20"/>
          <w:szCs w:val="20"/>
        </w:rPr>
        <w:t>Duration: {duration}</w:t>
      </w:r>
    </w:p>
    <w:p w14:paraId="136E8189" w14:textId="70BA76A2" w:rsidR="00BA08A2" w:rsidRDefault="00BA08A2" w:rsidP="00BA08A2">
      <w:pPr>
        <w:pStyle w:val="ListParagraph"/>
        <w:numPr>
          <w:ilvl w:val="0"/>
          <w:numId w:val="6"/>
        </w:numPr>
        <w:rPr>
          <w:rFonts w:ascii="Century Gothic" w:hAnsi="Century Gothic"/>
          <w:color w:val="1F497D" w:themeColor="text2"/>
          <w:sz w:val="20"/>
          <w:szCs w:val="20"/>
        </w:rPr>
      </w:pPr>
      <w:r>
        <w:rPr>
          <w:rFonts w:ascii="Century Gothic" w:hAnsi="Century Gothic"/>
          <w:color w:val="1F497D" w:themeColor="text2"/>
          <w:sz w:val="20"/>
          <w:szCs w:val="20"/>
        </w:rPr>
        <w:t>Company Name : {company}</w:t>
      </w:r>
    </w:p>
    <w:p w14:paraId="360CF762" w14:textId="15C9FA8A" w:rsidR="00BA08A2" w:rsidRDefault="00BA08A2" w:rsidP="00BA08A2">
      <w:pPr>
        <w:pStyle w:val="ListParagraph"/>
        <w:numPr>
          <w:ilvl w:val="0"/>
          <w:numId w:val="6"/>
        </w:numPr>
        <w:rPr>
          <w:rFonts w:ascii="Century Gothic" w:hAnsi="Century Gothic"/>
          <w:color w:val="1F497D" w:themeColor="text2"/>
          <w:sz w:val="20"/>
          <w:szCs w:val="20"/>
        </w:rPr>
      </w:pPr>
      <w:r>
        <w:rPr>
          <w:rFonts w:ascii="Century Gothic" w:hAnsi="Century Gothic"/>
          <w:color w:val="1F497D" w:themeColor="text2"/>
          <w:sz w:val="20"/>
          <w:szCs w:val="20"/>
        </w:rPr>
        <w:t>Job title : {title}</w:t>
      </w:r>
    </w:p>
    <w:p w14:paraId="291CAFDC" w14:textId="1DECD909" w:rsidR="00BA08A2" w:rsidRDefault="00BA08A2" w:rsidP="00BA08A2">
      <w:pPr>
        <w:pStyle w:val="ListParagraph"/>
        <w:numPr>
          <w:ilvl w:val="0"/>
          <w:numId w:val="6"/>
        </w:numPr>
        <w:rPr>
          <w:rFonts w:ascii="Century Gothic" w:hAnsi="Century Gothic"/>
          <w:color w:val="1F497D" w:themeColor="text2"/>
          <w:sz w:val="20"/>
          <w:szCs w:val="20"/>
        </w:rPr>
      </w:pPr>
      <w:r>
        <w:rPr>
          <w:rFonts w:ascii="Century Gothic" w:hAnsi="Century Gothic"/>
          <w:color w:val="1F497D" w:themeColor="text2"/>
          <w:sz w:val="20"/>
          <w:szCs w:val="20"/>
        </w:rPr>
        <w:t>Technology handled in the project: {technology}</w:t>
      </w:r>
    </w:p>
    <w:p w14:paraId="470EEFDE" w14:textId="00668290" w:rsidR="00BA08A2" w:rsidRDefault="00BA08A2" w:rsidP="00BA08A2">
      <w:pPr>
        <w:pStyle w:val="ListParagraph"/>
        <w:numPr>
          <w:ilvl w:val="0"/>
          <w:numId w:val="6"/>
        </w:numPr>
        <w:rPr>
          <w:rFonts w:ascii="Century Gothic" w:hAnsi="Century Gothic"/>
          <w:color w:val="1F497D" w:themeColor="text2"/>
          <w:sz w:val="20"/>
          <w:szCs w:val="20"/>
        </w:rPr>
      </w:pPr>
      <w:r>
        <w:rPr>
          <w:rFonts w:ascii="Century Gothic" w:hAnsi="Century Gothic"/>
          <w:color w:val="1F497D" w:themeColor="text2"/>
          <w:sz w:val="20"/>
          <w:szCs w:val="20"/>
        </w:rPr>
        <w:t>Role of the candidate in the project: {role}</w:t>
      </w:r>
    </w:p>
    <w:p w14:paraId="09B8D2E5" w14:textId="6C358C10" w:rsidR="00BA08A2" w:rsidRPr="00BA08A2" w:rsidRDefault="00BA08A2" w:rsidP="00BA08A2">
      <w:pPr>
        <w:ind w:left="360"/>
        <w:rPr>
          <w:rFonts w:ascii="Century Gothic" w:hAnsi="Century Gothic"/>
          <w:color w:val="1F497D" w:themeColor="text2"/>
          <w:sz w:val="20"/>
          <w:szCs w:val="20"/>
        </w:rPr>
      </w:pPr>
      <w:r>
        <w:rPr>
          <w:rFonts w:ascii="Century Gothic" w:hAnsi="Century Gothic"/>
          <w:color w:val="1F497D" w:themeColor="text2"/>
          <w:sz w:val="20"/>
          <w:szCs w:val="20"/>
        </w:rPr>
        <w:t>{/employmentHistory}</w:t>
      </w:r>
    </w:p>
    <w:p w14:paraId="4484FE5F" w14:textId="77777777" w:rsidR="00BA08A2" w:rsidRDefault="00BA08A2" w:rsidP="0084293D">
      <w:pPr>
        <w:rPr>
          <w:rFonts w:ascii="Century Gothic" w:eastAsia="Calibri" w:hAnsi="Century Gothic" w:cs="Times New Roman"/>
          <w:color w:val="1F497D" w:themeColor="text2"/>
          <w:sz w:val="20"/>
          <w:szCs w:val="20"/>
          <w:lang w:val="en-US" w:eastAsia="en-US"/>
        </w:rPr>
      </w:pPr>
    </w:p>
    <w:p w14:paraId="6FF1CF58" w14:textId="03468C67" w:rsidR="00147709" w:rsidRDefault="008367E7" w:rsidP="0084293D">
      <w:r>
        <w:rPr>
          <w:rFonts w:ascii="Century Gothic" w:hAnsi="Century Gothic"/>
          <w:color w:val="1F497D" w:themeColor="text2"/>
          <w:sz w:val="20"/>
          <w:szCs w:val="20"/>
        </w:rPr>
        <w:t>{additionalDetails}</w:t>
      </w:r>
      <w:r w:rsidR="0084293D" w:rsidRPr="008367E7">
        <w:rPr>
          <w:rFonts w:ascii="Century Gothic" w:hAnsi="Century Gothic"/>
          <w:color w:val="1F497D" w:themeColor="text2"/>
          <w:sz w:val="20"/>
          <w:szCs w:val="20"/>
        </w:rPr>
        <w:br/>
      </w:r>
    </w:p>
    <w:sectPr w:rsidR="00147709" w:rsidSect="001E0DC0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77983" w14:textId="77777777" w:rsidR="00524397" w:rsidRDefault="00524397" w:rsidP="00BA63B3">
      <w:pPr>
        <w:spacing w:after="0" w:line="240" w:lineRule="auto"/>
      </w:pPr>
      <w:r>
        <w:separator/>
      </w:r>
    </w:p>
  </w:endnote>
  <w:endnote w:type="continuationSeparator" w:id="0">
    <w:p w14:paraId="17EDC490" w14:textId="77777777" w:rsidR="00524397" w:rsidRDefault="00524397" w:rsidP="00BA6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17618" w14:textId="6A4A6793" w:rsidR="008047B2" w:rsidRPr="00326A37" w:rsidRDefault="008047B2" w:rsidP="00326A37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  <w:r>
      <w:t xml:space="preserve">                                                                                            </w:t>
    </w:r>
  </w:p>
  <w:p w14:paraId="2C9A9F3A" w14:textId="77777777" w:rsidR="008526B7" w:rsidRDefault="008526B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C416B" w14:textId="77777777" w:rsidR="00524397" w:rsidRDefault="00524397" w:rsidP="00BA63B3">
      <w:pPr>
        <w:spacing w:after="0" w:line="240" w:lineRule="auto"/>
      </w:pPr>
      <w:r>
        <w:separator/>
      </w:r>
    </w:p>
  </w:footnote>
  <w:footnote w:type="continuationSeparator" w:id="0">
    <w:p w14:paraId="07EF6F9D" w14:textId="77777777" w:rsidR="00524397" w:rsidRDefault="00524397" w:rsidP="00BA63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AA86" w14:textId="20B09622" w:rsidR="007A772F" w:rsidRDefault="00326A37">
    <w:pPr>
      <w:pStyle w:val="Head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465D3A93" wp14:editId="4149F9F2">
          <wp:simplePos x="0" y="0"/>
          <wp:positionH relativeFrom="margin">
            <wp:align>right</wp:align>
          </wp:positionH>
          <wp:positionV relativeFrom="paragraph">
            <wp:posOffset>109220</wp:posOffset>
          </wp:positionV>
          <wp:extent cx="1720850" cy="676910"/>
          <wp:effectExtent l="0" t="0" r="0" b="8890"/>
          <wp:wrapNone/>
          <wp:docPr id="3" name="Picture 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0850" cy="676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-1979674405"/>
        <w:docPartObj>
          <w:docPartGallery w:val="Watermarks"/>
          <w:docPartUnique/>
        </w:docPartObj>
      </w:sdtPr>
      <w:sdtContent>
        <w:r w:rsidR="00000000">
          <w:rPr>
            <w:noProof/>
            <w:lang w:val="en-US" w:eastAsia="zh-TW"/>
          </w:rPr>
          <w:pict w14:anchorId="52D14F7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6" type="#_x0000_t136" alt="" style="position:absolute;margin-left:0;margin-top:0;width:527.85pt;height:131.95pt;rotation:315;z-index:-25165824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  <w:r w:rsidR="008879AD">
      <w:tab/>
    </w:r>
  </w:p>
  <w:p w14:paraId="50BA3FE9" w14:textId="4F12D635" w:rsidR="007A772F" w:rsidRDefault="004B68B4">
    <w:pPr>
      <w:pStyle w:val="Header"/>
    </w:pPr>
    <w:r>
      <w:rPr>
        <w:noProof/>
      </w:rPr>
      <w:drawing>
        <wp:inline distT="0" distB="0" distL="0" distR="0" wp14:anchorId="45A5C2F4" wp14:editId="04BD1639">
          <wp:extent cx="1274749" cy="561975"/>
          <wp:effectExtent l="0" t="0" r="1905" b="0"/>
          <wp:docPr id="2" name="Picture 2" descr="A blue logo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ue logo with white text&#10;&#10;Description automatically generated with low confidenc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5118" cy="570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  <w:t xml:space="preserve">     </w:t>
    </w:r>
  </w:p>
  <w:p w14:paraId="7877F8E3" w14:textId="77777777" w:rsidR="007A772F" w:rsidRDefault="007A772F">
    <w:pPr>
      <w:pStyle w:val="Header"/>
    </w:pPr>
  </w:p>
  <w:p w14:paraId="088DFE1F" w14:textId="1432B5DF" w:rsidR="006F3A5A" w:rsidRDefault="008879AD">
    <w:pPr>
      <w:pStyle w:val="Header"/>
    </w:pPr>
    <w:r>
      <w:tab/>
    </w:r>
  </w:p>
  <w:p w14:paraId="60F366D2" w14:textId="77777777" w:rsidR="008526B7" w:rsidRDefault="008526B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38AE"/>
    <w:multiLevelType w:val="hybridMultilevel"/>
    <w:tmpl w:val="7B8E7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53A2B"/>
    <w:multiLevelType w:val="hybridMultilevel"/>
    <w:tmpl w:val="39723A90"/>
    <w:lvl w:ilvl="0" w:tplc="B770D426">
      <w:start w:val="1969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  <w:color w:val="808080" w:themeColor="background1" w:themeShade="80"/>
        <w:sz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3D6425"/>
    <w:multiLevelType w:val="hybridMultilevel"/>
    <w:tmpl w:val="4D9A74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4F2053"/>
    <w:multiLevelType w:val="hybridMultilevel"/>
    <w:tmpl w:val="6F8852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170B59"/>
    <w:multiLevelType w:val="hybridMultilevel"/>
    <w:tmpl w:val="A462EF1A"/>
    <w:lvl w:ilvl="0" w:tplc="3E0CDB24">
      <w:numFmt w:val="bullet"/>
      <w:lvlText w:val="-"/>
      <w:lvlJc w:val="left"/>
      <w:pPr>
        <w:ind w:left="41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5" w15:restartNumberingAfterBreak="0">
    <w:nsid w:val="48AC2827"/>
    <w:multiLevelType w:val="hybridMultilevel"/>
    <w:tmpl w:val="EF94A8E6"/>
    <w:lvl w:ilvl="0" w:tplc="EFCE7B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F7F7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6E67527"/>
    <w:multiLevelType w:val="hybridMultilevel"/>
    <w:tmpl w:val="0532B7AE"/>
    <w:lvl w:ilvl="0" w:tplc="83C4892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266C94"/>
    <w:multiLevelType w:val="hybridMultilevel"/>
    <w:tmpl w:val="C7AEDD38"/>
    <w:lvl w:ilvl="0" w:tplc="209095A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76C57D2"/>
    <w:multiLevelType w:val="hybridMultilevel"/>
    <w:tmpl w:val="AA481F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988721">
    <w:abstractNumId w:val="5"/>
  </w:num>
  <w:num w:numId="2" w16cid:durableId="1122262841">
    <w:abstractNumId w:val="3"/>
  </w:num>
  <w:num w:numId="3" w16cid:durableId="359624615">
    <w:abstractNumId w:val="2"/>
  </w:num>
  <w:num w:numId="4" w16cid:durableId="627318131">
    <w:abstractNumId w:val="1"/>
  </w:num>
  <w:num w:numId="5" w16cid:durableId="69431466">
    <w:abstractNumId w:val="4"/>
  </w:num>
  <w:num w:numId="6" w16cid:durableId="1960527267">
    <w:abstractNumId w:val="6"/>
  </w:num>
  <w:num w:numId="7" w16cid:durableId="979504095">
    <w:abstractNumId w:val="7"/>
  </w:num>
  <w:num w:numId="8" w16cid:durableId="2047948795">
    <w:abstractNumId w:val="8"/>
  </w:num>
  <w:num w:numId="9" w16cid:durableId="1138453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ttachedTemplate r:id="rId1"/>
  <w:documentProtection w:edit="forms" w:enforcement="0"/>
  <w:defaultTabStop w:val="720"/>
  <w:hyphenationZone w:val="425"/>
  <w:doNotShadeFormData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128"/>
    <w:rsid w:val="00002D58"/>
    <w:rsid w:val="0000423D"/>
    <w:rsid w:val="0000463D"/>
    <w:rsid w:val="00004875"/>
    <w:rsid w:val="000160A6"/>
    <w:rsid w:val="0003369A"/>
    <w:rsid w:val="0004131E"/>
    <w:rsid w:val="0004262F"/>
    <w:rsid w:val="00042D68"/>
    <w:rsid w:val="00047E7B"/>
    <w:rsid w:val="0005030C"/>
    <w:rsid w:val="0005212B"/>
    <w:rsid w:val="00063AEE"/>
    <w:rsid w:val="00071309"/>
    <w:rsid w:val="00071C80"/>
    <w:rsid w:val="00077D85"/>
    <w:rsid w:val="0008216B"/>
    <w:rsid w:val="0009187F"/>
    <w:rsid w:val="000A05EE"/>
    <w:rsid w:val="000A09A3"/>
    <w:rsid w:val="000A3CCA"/>
    <w:rsid w:val="000A6076"/>
    <w:rsid w:val="000B0A29"/>
    <w:rsid w:val="000B5480"/>
    <w:rsid w:val="000B66EF"/>
    <w:rsid w:val="000C5C85"/>
    <w:rsid w:val="000D31E3"/>
    <w:rsid w:val="000D617A"/>
    <w:rsid w:val="000D64C2"/>
    <w:rsid w:val="000D7213"/>
    <w:rsid w:val="000E1F54"/>
    <w:rsid w:val="000F66CF"/>
    <w:rsid w:val="000F6FF9"/>
    <w:rsid w:val="00101A5D"/>
    <w:rsid w:val="001037FA"/>
    <w:rsid w:val="001071AD"/>
    <w:rsid w:val="00110B96"/>
    <w:rsid w:val="00112092"/>
    <w:rsid w:val="00112C95"/>
    <w:rsid w:val="001201FC"/>
    <w:rsid w:val="001233E8"/>
    <w:rsid w:val="00130D55"/>
    <w:rsid w:val="00131312"/>
    <w:rsid w:val="00136A9C"/>
    <w:rsid w:val="00141155"/>
    <w:rsid w:val="00142FA6"/>
    <w:rsid w:val="00147709"/>
    <w:rsid w:val="00147D91"/>
    <w:rsid w:val="00152A4F"/>
    <w:rsid w:val="00162538"/>
    <w:rsid w:val="001745D7"/>
    <w:rsid w:val="00184739"/>
    <w:rsid w:val="00190C58"/>
    <w:rsid w:val="001920D7"/>
    <w:rsid w:val="001A403A"/>
    <w:rsid w:val="001A6CDE"/>
    <w:rsid w:val="001B395B"/>
    <w:rsid w:val="001C0E76"/>
    <w:rsid w:val="001C3A1C"/>
    <w:rsid w:val="001C4A7D"/>
    <w:rsid w:val="001E024D"/>
    <w:rsid w:val="001E0DC0"/>
    <w:rsid w:val="001E1177"/>
    <w:rsid w:val="001E20AE"/>
    <w:rsid w:val="001E6837"/>
    <w:rsid w:val="001F52DA"/>
    <w:rsid w:val="00214ACE"/>
    <w:rsid w:val="002368AA"/>
    <w:rsid w:val="00237E48"/>
    <w:rsid w:val="00242212"/>
    <w:rsid w:val="00242F4D"/>
    <w:rsid w:val="00244DB8"/>
    <w:rsid w:val="00251E16"/>
    <w:rsid w:val="00253D79"/>
    <w:rsid w:val="002579AA"/>
    <w:rsid w:val="0026007B"/>
    <w:rsid w:val="00277B5D"/>
    <w:rsid w:val="00291176"/>
    <w:rsid w:val="0029246F"/>
    <w:rsid w:val="00296518"/>
    <w:rsid w:val="002B3B92"/>
    <w:rsid w:val="002B7444"/>
    <w:rsid w:val="002D0041"/>
    <w:rsid w:val="002D1450"/>
    <w:rsid w:val="002E4C96"/>
    <w:rsid w:val="003014A7"/>
    <w:rsid w:val="0030671C"/>
    <w:rsid w:val="00312D26"/>
    <w:rsid w:val="00320744"/>
    <w:rsid w:val="00322D46"/>
    <w:rsid w:val="00323B5A"/>
    <w:rsid w:val="00324ED6"/>
    <w:rsid w:val="003268DC"/>
    <w:rsid w:val="00326A37"/>
    <w:rsid w:val="00342824"/>
    <w:rsid w:val="00344BA9"/>
    <w:rsid w:val="00345662"/>
    <w:rsid w:val="0034793B"/>
    <w:rsid w:val="00356FA9"/>
    <w:rsid w:val="00360A90"/>
    <w:rsid w:val="003706A4"/>
    <w:rsid w:val="00374B10"/>
    <w:rsid w:val="00385A8A"/>
    <w:rsid w:val="00392158"/>
    <w:rsid w:val="003973ED"/>
    <w:rsid w:val="003A1D37"/>
    <w:rsid w:val="003A2944"/>
    <w:rsid w:val="003A3146"/>
    <w:rsid w:val="003A3BFF"/>
    <w:rsid w:val="003B4F03"/>
    <w:rsid w:val="003C074A"/>
    <w:rsid w:val="003C2051"/>
    <w:rsid w:val="003C5961"/>
    <w:rsid w:val="003C5C8F"/>
    <w:rsid w:val="003D68E6"/>
    <w:rsid w:val="003E0809"/>
    <w:rsid w:val="003E2CA5"/>
    <w:rsid w:val="003E4E95"/>
    <w:rsid w:val="003F0695"/>
    <w:rsid w:val="003F4290"/>
    <w:rsid w:val="003F58DB"/>
    <w:rsid w:val="003F72D1"/>
    <w:rsid w:val="003F7F76"/>
    <w:rsid w:val="0040410E"/>
    <w:rsid w:val="00404DC2"/>
    <w:rsid w:val="00412A24"/>
    <w:rsid w:val="00420BC1"/>
    <w:rsid w:val="00421EDD"/>
    <w:rsid w:val="0042272D"/>
    <w:rsid w:val="004241F9"/>
    <w:rsid w:val="004276E4"/>
    <w:rsid w:val="00445FEB"/>
    <w:rsid w:val="00454D04"/>
    <w:rsid w:val="004654C0"/>
    <w:rsid w:val="00485E89"/>
    <w:rsid w:val="00486B7F"/>
    <w:rsid w:val="00487CC8"/>
    <w:rsid w:val="004922F2"/>
    <w:rsid w:val="004923C7"/>
    <w:rsid w:val="00495D9C"/>
    <w:rsid w:val="00497B70"/>
    <w:rsid w:val="004A2197"/>
    <w:rsid w:val="004A2424"/>
    <w:rsid w:val="004A3A96"/>
    <w:rsid w:val="004B1517"/>
    <w:rsid w:val="004B58EF"/>
    <w:rsid w:val="004B68B4"/>
    <w:rsid w:val="004B7128"/>
    <w:rsid w:val="004C3CBD"/>
    <w:rsid w:val="004C6797"/>
    <w:rsid w:val="004D080C"/>
    <w:rsid w:val="004E3E37"/>
    <w:rsid w:val="004F55D4"/>
    <w:rsid w:val="005031E0"/>
    <w:rsid w:val="00504807"/>
    <w:rsid w:val="0051329B"/>
    <w:rsid w:val="00513A3C"/>
    <w:rsid w:val="005237CF"/>
    <w:rsid w:val="00524397"/>
    <w:rsid w:val="005263BD"/>
    <w:rsid w:val="0052670B"/>
    <w:rsid w:val="00541446"/>
    <w:rsid w:val="00545838"/>
    <w:rsid w:val="00553D66"/>
    <w:rsid w:val="00556FDD"/>
    <w:rsid w:val="0056526E"/>
    <w:rsid w:val="005677C2"/>
    <w:rsid w:val="00577E81"/>
    <w:rsid w:val="005815F3"/>
    <w:rsid w:val="005A04EB"/>
    <w:rsid w:val="005A22D3"/>
    <w:rsid w:val="005A5A20"/>
    <w:rsid w:val="005B1748"/>
    <w:rsid w:val="005B34CF"/>
    <w:rsid w:val="005B5401"/>
    <w:rsid w:val="005B6E4A"/>
    <w:rsid w:val="005B76C2"/>
    <w:rsid w:val="005C5EA8"/>
    <w:rsid w:val="005D17C7"/>
    <w:rsid w:val="005D1CB3"/>
    <w:rsid w:val="005F23FF"/>
    <w:rsid w:val="005F309C"/>
    <w:rsid w:val="005F31CD"/>
    <w:rsid w:val="00600E88"/>
    <w:rsid w:val="0060203B"/>
    <w:rsid w:val="006035D6"/>
    <w:rsid w:val="00603EDC"/>
    <w:rsid w:val="00610712"/>
    <w:rsid w:val="00622A68"/>
    <w:rsid w:val="0062397B"/>
    <w:rsid w:val="006323C2"/>
    <w:rsid w:val="00632DF4"/>
    <w:rsid w:val="00643725"/>
    <w:rsid w:val="00652659"/>
    <w:rsid w:val="006532D3"/>
    <w:rsid w:val="006736C1"/>
    <w:rsid w:val="00680035"/>
    <w:rsid w:val="00681E35"/>
    <w:rsid w:val="006907E4"/>
    <w:rsid w:val="006A1DF2"/>
    <w:rsid w:val="006B4DCC"/>
    <w:rsid w:val="006B5DF2"/>
    <w:rsid w:val="006B696F"/>
    <w:rsid w:val="006B7989"/>
    <w:rsid w:val="006C169D"/>
    <w:rsid w:val="006C4580"/>
    <w:rsid w:val="006D0876"/>
    <w:rsid w:val="006D532F"/>
    <w:rsid w:val="006D5748"/>
    <w:rsid w:val="006D769E"/>
    <w:rsid w:val="006E6160"/>
    <w:rsid w:val="006F0402"/>
    <w:rsid w:val="006F311F"/>
    <w:rsid w:val="006F3A5A"/>
    <w:rsid w:val="006F47B4"/>
    <w:rsid w:val="006F6CAE"/>
    <w:rsid w:val="006F7078"/>
    <w:rsid w:val="00702B7E"/>
    <w:rsid w:val="00710D79"/>
    <w:rsid w:val="00713CF9"/>
    <w:rsid w:val="007214C8"/>
    <w:rsid w:val="00722EA8"/>
    <w:rsid w:val="00723610"/>
    <w:rsid w:val="007303F3"/>
    <w:rsid w:val="00731BA1"/>
    <w:rsid w:val="00741614"/>
    <w:rsid w:val="00741C54"/>
    <w:rsid w:val="00742CF0"/>
    <w:rsid w:val="00745BA6"/>
    <w:rsid w:val="00746AF9"/>
    <w:rsid w:val="007478D4"/>
    <w:rsid w:val="00751960"/>
    <w:rsid w:val="00757D90"/>
    <w:rsid w:val="007602F3"/>
    <w:rsid w:val="00762C6C"/>
    <w:rsid w:val="007A7325"/>
    <w:rsid w:val="007A772F"/>
    <w:rsid w:val="007B0AA4"/>
    <w:rsid w:val="007B21DA"/>
    <w:rsid w:val="007C12DC"/>
    <w:rsid w:val="007C526F"/>
    <w:rsid w:val="007C6723"/>
    <w:rsid w:val="007C7948"/>
    <w:rsid w:val="007D0E64"/>
    <w:rsid w:val="007E0A07"/>
    <w:rsid w:val="007E0D0A"/>
    <w:rsid w:val="007E1FEC"/>
    <w:rsid w:val="007E2A3B"/>
    <w:rsid w:val="007E7B5E"/>
    <w:rsid w:val="007F3AF7"/>
    <w:rsid w:val="007F3DB9"/>
    <w:rsid w:val="00800A93"/>
    <w:rsid w:val="008047B2"/>
    <w:rsid w:val="00820751"/>
    <w:rsid w:val="00826E75"/>
    <w:rsid w:val="00834F2C"/>
    <w:rsid w:val="008367E7"/>
    <w:rsid w:val="008373DB"/>
    <w:rsid w:val="0084293D"/>
    <w:rsid w:val="00846C08"/>
    <w:rsid w:val="008516B0"/>
    <w:rsid w:val="00852336"/>
    <w:rsid w:val="008526B7"/>
    <w:rsid w:val="008613F0"/>
    <w:rsid w:val="00881CCD"/>
    <w:rsid w:val="00884371"/>
    <w:rsid w:val="0088756D"/>
    <w:rsid w:val="008879AD"/>
    <w:rsid w:val="008935FA"/>
    <w:rsid w:val="00893725"/>
    <w:rsid w:val="008A26F6"/>
    <w:rsid w:val="008A6C94"/>
    <w:rsid w:val="008B144E"/>
    <w:rsid w:val="008B3267"/>
    <w:rsid w:val="008B43C9"/>
    <w:rsid w:val="008B53F4"/>
    <w:rsid w:val="008C66DF"/>
    <w:rsid w:val="008C766C"/>
    <w:rsid w:val="008D1E9A"/>
    <w:rsid w:val="008D434A"/>
    <w:rsid w:val="008E13E7"/>
    <w:rsid w:val="008E5B6A"/>
    <w:rsid w:val="008E60D8"/>
    <w:rsid w:val="008F0C66"/>
    <w:rsid w:val="008F23CC"/>
    <w:rsid w:val="008F5D46"/>
    <w:rsid w:val="009049E1"/>
    <w:rsid w:val="009056E5"/>
    <w:rsid w:val="009162C3"/>
    <w:rsid w:val="00921F02"/>
    <w:rsid w:val="00925A62"/>
    <w:rsid w:val="00936AEC"/>
    <w:rsid w:val="00936F5E"/>
    <w:rsid w:val="009403C4"/>
    <w:rsid w:val="0094562F"/>
    <w:rsid w:val="00953446"/>
    <w:rsid w:val="009576F1"/>
    <w:rsid w:val="00960971"/>
    <w:rsid w:val="009676D2"/>
    <w:rsid w:val="00977F0A"/>
    <w:rsid w:val="00984DF6"/>
    <w:rsid w:val="00985956"/>
    <w:rsid w:val="009860EB"/>
    <w:rsid w:val="009873BA"/>
    <w:rsid w:val="009933CC"/>
    <w:rsid w:val="009A0963"/>
    <w:rsid w:val="009A1946"/>
    <w:rsid w:val="009B2153"/>
    <w:rsid w:val="009B3704"/>
    <w:rsid w:val="009B37CE"/>
    <w:rsid w:val="009B76D3"/>
    <w:rsid w:val="009C2B2E"/>
    <w:rsid w:val="009D6820"/>
    <w:rsid w:val="009F1C9C"/>
    <w:rsid w:val="009F22FF"/>
    <w:rsid w:val="009F4415"/>
    <w:rsid w:val="00A0172C"/>
    <w:rsid w:val="00A041F0"/>
    <w:rsid w:val="00A147BD"/>
    <w:rsid w:val="00A157E9"/>
    <w:rsid w:val="00A2185B"/>
    <w:rsid w:val="00A25D91"/>
    <w:rsid w:val="00A34A7F"/>
    <w:rsid w:val="00A350D0"/>
    <w:rsid w:val="00A35FCA"/>
    <w:rsid w:val="00A50F70"/>
    <w:rsid w:val="00A6159D"/>
    <w:rsid w:val="00A616EB"/>
    <w:rsid w:val="00A649D1"/>
    <w:rsid w:val="00A65673"/>
    <w:rsid w:val="00A716EA"/>
    <w:rsid w:val="00A7471A"/>
    <w:rsid w:val="00A8059E"/>
    <w:rsid w:val="00A80A27"/>
    <w:rsid w:val="00A81419"/>
    <w:rsid w:val="00A846D3"/>
    <w:rsid w:val="00A935AF"/>
    <w:rsid w:val="00A958A1"/>
    <w:rsid w:val="00A971F0"/>
    <w:rsid w:val="00A97430"/>
    <w:rsid w:val="00AA1EBC"/>
    <w:rsid w:val="00AB20A1"/>
    <w:rsid w:val="00AF4494"/>
    <w:rsid w:val="00AF6E63"/>
    <w:rsid w:val="00AF750A"/>
    <w:rsid w:val="00B00BB3"/>
    <w:rsid w:val="00B11600"/>
    <w:rsid w:val="00B1414F"/>
    <w:rsid w:val="00B14B9C"/>
    <w:rsid w:val="00B241D9"/>
    <w:rsid w:val="00B265E8"/>
    <w:rsid w:val="00B32A8A"/>
    <w:rsid w:val="00B34C96"/>
    <w:rsid w:val="00B37730"/>
    <w:rsid w:val="00B37BED"/>
    <w:rsid w:val="00B434B9"/>
    <w:rsid w:val="00B4497A"/>
    <w:rsid w:val="00B725AD"/>
    <w:rsid w:val="00B77364"/>
    <w:rsid w:val="00B77459"/>
    <w:rsid w:val="00B84212"/>
    <w:rsid w:val="00B85268"/>
    <w:rsid w:val="00B97A0E"/>
    <w:rsid w:val="00BA08A2"/>
    <w:rsid w:val="00BA202F"/>
    <w:rsid w:val="00BA63B3"/>
    <w:rsid w:val="00BB0553"/>
    <w:rsid w:val="00BB0C71"/>
    <w:rsid w:val="00BB6CE3"/>
    <w:rsid w:val="00BB74E1"/>
    <w:rsid w:val="00BB7A78"/>
    <w:rsid w:val="00BC391B"/>
    <w:rsid w:val="00BC58B0"/>
    <w:rsid w:val="00BC678F"/>
    <w:rsid w:val="00BD0F17"/>
    <w:rsid w:val="00BD7234"/>
    <w:rsid w:val="00BE3677"/>
    <w:rsid w:val="00BE3A4D"/>
    <w:rsid w:val="00BF766D"/>
    <w:rsid w:val="00C027F4"/>
    <w:rsid w:val="00C03A94"/>
    <w:rsid w:val="00C07912"/>
    <w:rsid w:val="00C31475"/>
    <w:rsid w:val="00C32C00"/>
    <w:rsid w:val="00C32C4E"/>
    <w:rsid w:val="00C46B1F"/>
    <w:rsid w:val="00C53C54"/>
    <w:rsid w:val="00C54155"/>
    <w:rsid w:val="00C62F8D"/>
    <w:rsid w:val="00C67B8A"/>
    <w:rsid w:val="00C707EA"/>
    <w:rsid w:val="00C753FA"/>
    <w:rsid w:val="00C75492"/>
    <w:rsid w:val="00C767D2"/>
    <w:rsid w:val="00C7742E"/>
    <w:rsid w:val="00C809BF"/>
    <w:rsid w:val="00C87F40"/>
    <w:rsid w:val="00CA3C8A"/>
    <w:rsid w:val="00CB4407"/>
    <w:rsid w:val="00CB4A44"/>
    <w:rsid w:val="00CB64EF"/>
    <w:rsid w:val="00CC32E4"/>
    <w:rsid w:val="00CD0106"/>
    <w:rsid w:val="00CD13CD"/>
    <w:rsid w:val="00CD2998"/>
    <w:rsid w:val="00CD757C"/>
    <w:rsid w:val="00CE47A6"/>
    <w:rsid w:val="00CF5B80"/>
    <w:rsid w:val="00CF5F4D"/>
    <w:rsid w:val="00D03524"/>
    <w:rsid w:val="00D0521A"/>
    <w:rsid w:val="00D0778B"/>
    <w:rsid w:val="00D13DA8"/>
    <w:rsid w:val="00D17F30"/>
    <w:rsid w:val="00D40A04"/>
    <w:rsid w:val="00D41DE0"/>
    <w:rsid w:val="00D44912"/>
    <w:rsid w:val="00D55D0F"/>
    <w:rsid w:val="00D62A77"/>
    <w:rsid w:val="00D63666"/>
    <w:rsid w:val="00D63C7C"/>
    <w:rsid w:val="00D67011"/>
    <w:rsid w:val="00D72A4E"/>
    <w:rsid w:val="00D76613"/>
    <w:rsid w:val="00D77A1E"/>
    <w:rsid w:val="00D817AD"/>
    <w:rsid w:val="00D83466"/>
    <w:rsid w:val="00D87B24"/>
    <w:rsid w:val="00D9068E"/>
    <w:rsid w:val="00D959CA"/>
    <w:rsid w:val="00D9663F"/>
    <w:rsid w:val="00DA02C9"/>
    <w:rsid w:val="00DA111F"/>
    <w:rsid w:val="00DA200F"/>
    <w:rsid w:val="00DB6AC3"/>
    <w:rsid w:val="00DC123B"/>
    <w:rsid w:val="00DD0C3B"/>
    <w:rsid w:val="00DD0D5D"/>
    <w:rsid w:val="00DD3964"/>
    <w:rsid w:val="00DD4DAE"/>
    <w:rsid w:val="00DF3478"/>
    <w:rsid w:val="00DF3C0B"/>
    <w:rsid w:val="00DF7BDD"/>
    <w:rsid w:val="00E0276F"/>
    <w:rsid w:val="00E02DBE"/>
    <w:rsid w:val="00E046B7"/>
    <w:rsid w:val="00E13234"/>
    <w:rsid w:val="00E17798"/>
    <w:rsid w:val="00E2141E"/>
    <w:rsid w:val="00E24E51"/>
    <w:rsid w:val="00E31958"/>
    <w:rsid w:val="00E34150"/>
    <w:rsid w:val="00E372EA"/>
    <w:rsid w:val="00E43F52"/>
    <w:rsid w:val="00E517D6"/>
    <w:rsid w:val="00E55919"/>
    <w:rsid w:val="00E57A70"/>
    <w:rsid w:val="00E619BC"/>
    <w:rsid w:val="00E63A66"/>
    <w:rsid w:val="00E650BB"/>
    <w:rsid w:val="00E67F54"/>
    <w:rsid w:val="00E73654"/>
    <w:rsid w:val="00E756CC"/>
    <w:rsid w:val="00E75BC1"/>
    <w:rsid w:val="00E8762C"/>
    <w:rsid w:val="00E900EF"/>
    <w:rsid w:val="00E929A2"/>
    <w:rsid w:val="00E93184"/>
    <w:rsid w:val="00EB3E2A"/>
    <w:rsid w:val="00EB5785"/>
    <w:rsid w:val="00EC12CB"/>
    <w:rsid w:val="00EC226D"/>
    <w:rsid w:val="00EC4A1B"/>
    <w:rsid w:val="00EC64E3"/>
    <w:rsid w:val="00ED45FD"/>
    <w:rsid w:val="00EF191B"/>
    <w:rsid w:val="00EF688E"/>
    <w:rsid w:val="00EF79A5"/>
    <w:rsid w:val="00F14CCD"/>
    <w:rsid w:val="00F1592C"/>
    <w:rsid w:val="00F2397C"/>
    <w:rsid w:val="00F24D19"/>
    <w:rsid w:val="00F31077"/>
    <w:rsid w:val="00F336AB"/>
    <w:rsid w:val="00F36960"/>
    <w:rsid w:val="00F36C0C"/>
    <w:rsid w:val="00F467C6"/>
    <w:rsid w:val="00F5208E"/>
    <w:rsid w:val="00F55C40"/>
    <w:rsid w:val="00F6146B"/>
    <w:rsid w:val="00F67BE2"/>
    <w:rsid w:val="00F70034"/>
    <w:rsid w:val="00F71FF6"/>
    <w:rsid w:val="00F80BCE"/>
    <w:rsid w:val="00F9250D"/>
    <w:rsid w:val="00F929E9"/>
    <w:rsid w:val="00FA7927"/>
    <w:rsid w:val="00FB0318"/>
    <w:rsid w:val="00FC4A0F"/>
    <w:rsid w:val="00FC57B5"/>
    <w:rsid w:val="00FD5560"/>
    <w:rsid w:val="00FE4C37"/>
    <w:rsid w:val="00FE756B"/>
    <w:rsid w:val="00FF431F"/>
    <w:rsid w:val="00FF44D7"/>
    <w:rsid w:val="0112C67F"/>
    <w:rsid w:val="33E6B74C"/>
    <w:rsid w:val="46FC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813161"/>
  <w15:docId w15:val="{2B442B64-B1C6-47A2-9D3C-C12100A95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A63B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63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63B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A63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3B3"/>
  </w:style>
  <w:style w:type="paragraph" w:styleId="Footer">
    <w:name w:val="footer"/>
    <w:basedOn w:val="Normal"/>
    <w:link w:val="FooterChar"/>
    <w:uiPriority w:val="99"/>
    <w:unhideWhenUsed/>
    <w:rsid w:val="00BA63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3B3"/>
  </w:style>
  <w:style w:type="paragraph" w:styleId="NoSpacing">
    <w:name w:val="No Spacing"/>
    <w:uiPriority w:val="1"/>
    <w:qFormat/>
    <w:rsid w:val="00BA63B3"/>
    <w:pPr>
      <w:spacing w:after="0" w:line="240" w:lineRule="auto"/>
    </w:pPr>
    <w:rPr>
      <w:rFonts w:ascii="Calibri" w:eastAsia="Calibri" w:hAnsi="Calibri" w:cs="Times New Roman"/>
      <w:lang w:val="en-US" w:eastAsia="en-US"/>
    </w:rPr>
  </w:style>
  <w:style w:type="paragraph" w:styleId="ListParagraph">
    <w:name w:val="List Paragraph"/>
    <w:basedOn w:val="Normal"/>
    <w:uiPriority w:val="34"/>
    <w:qFormat/>
    <w:rsid w:val="001E0DC0"/>
    <w:pPr>
      <w:ind w:left="720"/>
      <w:contextualSpacing/>
    </w:pPr>
    <w:rPr>
      <w:rFonts w:ascii="Calibri" w:eastAsia="Calibri" w:hAnsi="Calibri" w:cs="Times New Roman"/>
      <w:lang w:val="en-US" w:eastAsia="en-US"/>
    </w:rPr>
  </w:style>
  <w:style w:type="paragraph" w:customStyle="1" w:styleId="E869E0F472E9482C8F56977559DB5C07">
    <w:name w:val="E869E0F472E9482C8F56977559DB5C07"/>
    <w:rsid w:val="00420BC1"/>
  </w:style>
  <w:style w:type="character" w:styleId="Hyperlink">
    <w:name w:val="Hyperlink"/>
    <w:basedOn w:val="DefaultParagraphFont"/>
    <w:uiPriority w:val="99"/>
    <w:unhideWhenUsed/>
    <w:rsid w:val="00421EDD"/>
    <w:rPr>
      <w:color w:val="0000FF" w:themeColor="hyperlink"/>
      <w:u w:val="single"/>
    </w:rPr>
  </w:style>
  <w:style w:type="paragraph" w:styleId="Subtitle">
    <w:name w:val="Subtitle"/>
    <w:basedOn w:val="Normal"/>
    <w:link w:val="SubtitleChar"/>
    <w:qFormat/>
    <w:rsid w:val="008879AD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character" w:customStyle="1" w:styleId="SubtitleChar">
    <w:name w:val="Subtitle Char"/>
    <w:basedOn w:val="DefaultParagraphFont"/>
    <w:link w:val="Subtitle"/>
    <w:rsid w:val="008879AD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046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46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46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46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463D"/>
    <w:rPr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4B68B4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4B68B4"/>
    <w:rPr>
      <w:rFonts w:ascii="Trebuchet MS" w:eastAsia="Trebuchet MS" w:hAnsi="Trebuchet MS" w:cs="Trebuchet MS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7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passey.MSXINT\Desktop\CV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A402D9107104792BDD3EAFCBFE699F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72AD66E-B3E2-446C-9A9A-BAEC72A99E8D}"/>
      </w:docPartPr>
      <w:docPartBody>
        <w:p w:rsidR="00AF03C6" w:rsidRDefault="00556E33" w:rsidP="00556E33">
          <w:pPr>
            <w:pStyle w:val="EA402D9107104792BDD3EAFCBFE699F79"/>
          </w:pPr>
          <w:r w:rsidRPr="005031E0">
            <w:rPr>
              <w:rFonts w:ascii="Century Gothic" w:hAnsi="Century Gothic"/>
              <w:color w:val="808080" w:themeColor="background1" w:themeShade="80"/>
            </w:rPr>
            <w:t>Please enter final degree, course of study and university name</w:t>
          </w:r>
        </w:p>
      </w:docPartBody>
    </w:docPart>
    <w:docPart>
      <w:docPartPr>
        <w:name w:val="EF951376A70C4727B501B9B68388677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AF71027-2245-4748-A221-20BCF4BF2F49}"/>
      </w:docPartPr>
      <w:docPartBody>
        <w:p w:rsidR="00AF03C6" w:rsidRDefault="00556E33" w:rsidP="00556E33">
          <w:pPr>
            <w:pStyle w:val="EF951376A70C4727B501B9B68388677D9"/>
          </w:pPr>
          <w:r w:rsidRPr="005031E0">
            <w:rPr>
              <w:rFonts w:ascii="Century Gothic" w:hAnsi="Century Gothic"/>
              <w:color w:val="808080" w:themeColor="background1" w:themeShade="80"/>
            </w:rPr>
            <w:t>Please enter final degree, course of study and university name</w:t>
          </w:r>
        </w:p>
      </w:docPartBody>
    </w:docPart>
    <w:docPart>
      <w:docPartPr>
        <w:name w:val="D2CB74AFE10A40FAA99AAD25D48C879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6ED26E6-093B-4879-8BEA-B1F9F0DDCAE8}"/>
      </w:docPartPr>
      <w:docPartBody>
        <w:p w:rsidR="002C7462" w:rsidRDefault="00556E33" w:rsidP="00556E33">
          <w:pPr>
            <w:pStyle w:val="D2CB74AFE10A40FAA99AAD25D48C87953"/>
          </w:pPr>
          <w:r w:rsidRPr="005031E0">
            <w:rPr>
              <w:rFonts w:ascii="Century Gothic" w:hAnsi="Century Gothic"/>
              <w:color w:val="808080" w:themeColor="background1" w:themeShade="80"/>
            </w:rPr>
            <w:t>Please enter Duration of study (MM.YYYY – MM.YYYY)</w:t>
          </w:r>
        </w:p>
      </w:docPartBody>
    </w:docPart>
    <w:docPart>
      <w:docPartPr>
        <w:name w:val="6CD515B67E354DD4BD424C73F8D16C0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E7B6701-9DFF-4395-AD2B-D8A0EC138869}"/>
      </w:docPartPr>
      <w:docPartBody>
        <w:p w:rsidR="002C7462" w:rsidRDefault="00556E33" w:rsidP="00556E33">
          <w:pPr>
            <w:pStyle w:val="6CD515B67E354DD4BD424C73F8D16C0F3"/>
          </w:pPr>
          <w:r w:rsidRPr="005031E0">
            <w:rPr>
              <w:rFonts w:ascii="Century Gothic" w:hAnsi="Century Gothic"/>
              <w:color w:val="808080" w:themeColor="background1" w:themeShade="80"/>
            </w:rPr>
            <w:t>Please enter Duration of study (MM.YYYY – MM.YYYY)</w:t>
          </w:r>
        </w:p>
      </w:docPartBody>
    </w:docPart>
    <w:docPart>
      <w:docPartPr>
        <w:name w:val="EA9113074D4947469E4A16EEA6D52A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7F24B8-5333-4AC7-ABDB-1A74AA66BD0F}"/>
      </w:docPartPr>
      <w:docPartBody>
        <w:p w:rsidR="00E149B3" w:rsidRDefault="00E149B3" w:rsidP="00E149B3">
          <w:pPr>
            <w:pStyle w:val="EA9113074D4947469E4A16EEA6D52A68"/>
          </w:pPr>
          <w:r w:rsidRPr="005031E0">
            <w:rPr>
              <w:rFonts w:ascii="Century Gothic" w:hAnsi="Century Gothic"/>
              <w:color w:val="808080" w:themeColor="background1" w:themeShade="80"/>
            </w:rPr>
            <w:t>Please enter final degree, course of study and university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51A9"/>
    <w:rsid w:val="000041D3"/>
    <w:rsid w:val="000467F3"/>
    <w:rsid w:val="0006205E"/>
    <w:rsid w:val="000651A9"/>
    <w:rsid w:val="00081D48"/>
    <w:rsid w:val="0008546D"/>
    <w:rsid w:val="00096932"/>
    <w:rsid w:val="000A2182"/>
    <w:rsid w:val="000A3BA9"/>
    <w:rsid w:val="000A7585"/>
    <w:rsid w:val="000B6FC6"/>
    <w:rsid w:val="000D44ED"/>
    <w:rsid w:val="000D7213"/>
    <w:rsid w:val="00102859"/>
    <w:rsid w:val="00112ED0"/>
    <w:rsid w:val="0011410D"/>
    <w:rsid w:val="0013552D"/>
    <w:rsid w:val="00136E95"/>
    <w:rsid w:val="0016600B"/>
    <w:rsid w:val="00191EAB"/>
    <w:rsid w:val="00197CBD"/>
    <w:rsid w:val="001A287E"/>
    <w:rsid w:val="001A6127"/>
    <w:rsid w:val="001C497D"/>
    <w:rsid w:val="001D5E79"/>
    <w:rsid w:val="00213794"/>
    <w:rsid w:val="00223039"/>
    <w:rsid w:val="00256247"/>
    <w:rsid w:val="00256287"/>
    <w:rsid w:val="002C417D"/>
    <w:rsid w:val="002C7462"/>
    <w:rsid w:val="00315565"/>
    <w:rsid w:val="003441C1"/>
    <w:rsid w:val="00382DFB"/>
    <w:rsid w:val="003C3665"/>
    <w:rsid w:val="003F6BB4"/>
    <w:rsid w:val="003F7BF8"/>
    <w:rsid w:val="00400413"/>
    <w:rsid w:val="00405242"/>
    <w:rsid w:val="0042714A"/>
    <w:rsid w:val="00451FB9"/>
    <w:rsid w:val="0046647C"/>
    <w:rsid w:val="00487900"/>
    <w:rsid w:val="0049726C"/>
    <w:rsid w:val="004A12D7"/>
    <w:rsid w:val="004D757F"/>
    <w:rsid w:val="005040DF"/>
    <w:rsid w:val="0050617B"/>
    <w:rsid w:val="00517ECC"/>
    <w:rsid w:val="00552E05"/>
    <w:rsid w:val="00556E33"/>
    <w:rsid w:val="005A22D3"/>
    <w:rsid w:val="005E7230"/>
    <w:rsid w:val="005F17AA"/>
    <w:rsid w:val="005F46EC"/>
    <w:rsid w:val="006319A3"/>
    <w:rsid w:val="0063383E"/>
    <w:rsid w:val="00680035"/>
    <w:rsid w:val="006C030D"/>
    <w:rsid w:val="006E400B"/>
    <w:rsid w:val="006E5C5F"/>
    <w:rsid w:val="00767B9F"/>
    <w:rsid w:val="007C35A7"/>
    <w:rsid w:val="007C4B3B"/>
    <w:rsid w:val="007F76FC"/>
    <w:rsid w:val="0082242D"/>
    <w:rsid w:val="00875A03"/>
    <w:rsid w:val="008A6E17"/>
    <w:rsid w:val="008E1671"/>
    <w:rsid w:val="008F0CA4"/>
    <w:rsid w:val="009035CD"/>
    <w:rsid w:val="00907075"/>
    <w:rsid w:val="009706CB"/>
    <w:rsid w:val="00975043"/>
    <w:rsid w:val="00975231"/>
    <w:rsid w:val="009A277B"/>
    <w:rsid w:val="009A4A4C"/>
    <w:rsid w:val="009D438F"/>
    <w:rsid w:val="009E6CEF"/>
    <w:rsid w:val="00A032A3"/>
    <w:rsid w:val="00A314BA"/>
    <w:rsid w:val="00A65833"/>
    <w:rsid w:val="00A831FE"/>
    <w:rsid w:val="00A92212"/>
    <w:rsid w:val="00AF03C6"/>
    <w:rsid w:val="00AF1FB4"/>
    <w:rsid w:val="00B05E13"/>
    <w:rsid w:val="00B265E8"/>
    <w:rsid w:val="00B6307D"/>
    <w:rsid w:val="00BB0553"/>
    <w:rsid w:val="00BC598B"/>
    <w:rsid w:val="00BD0503"/>
    <w:rsid w:val="00BF6FE1"/>
    <w:rsid w:val="00C005AA"/>
    <w:rsid w:val="00C37443"/>
    <w:rsid w:val="00C9084B"/>
    <w:rsid w:val="00C91AEC"/>
    <w:rsid w:val="00CD6392"/>
    <w:rsid w:val="00CE4BE7"/>
    <w:rsid w:val="00CE4DB4"/>
    <w:rsid w:val="00CF1070"/>
    <w:rsid w:val="00D03081"/>
    <w:rsid w:val="00D110F7"/>
    <w:rsid w:val="00D76613"/>
    <w:rsid w:val="00D94F13"/>
    <w:rsid w:val="00DC57AE"/>
    <w:rsid w:val="00DE1553"/>
    <w:rsid w:val="00E149B3"/>
    <w:rsid w:val="00E20B24"/>
    <w:rsid w:val="00E40A2A"/>
    <w:rsid w:val="00E40A38"/>
    <w:rsid w:val="00E5569E"/>
    <w:rsid w:val="00E57A70"/>
    <w:rsid w:val="00E6138D"/>
    <w:rsid w:val="00E756CC"/>
    <w:rsid w:val="00E93A37"/>
    <w:rsid w:val="00EB19E3"/>
    <w:rsid w:val="00F01CF6"/>
    <w:rsid w:val="00F42AB8"/>
    <w:rsid w:val="00F95487"/>
    <w:rsid w:val="00F9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56E33"/>
    <w:rPr>
      <w:color w:val="808080"/>
    </w:rPr>
  </w:style>
  <w:style w:type="paragraph" w:customStyle="1" w:styleId="D2CB74AFE10A40FAA99AAD25D48C87953">
    <w:name w:val="D2CB74AFE10A40FAA99AAD25D48C87953"/>
    <w:rsid w:val="00556E33"/>
    <w:pPr>
      <w:spacing w:after="0" w:line="240" w:lineRule="auto"/>
    </w:pPr>
    <w:rPr>
      <w:rFonts w:ascii="Calibri" w:eastAsia="Calibri" w:hAnsi="Calibri" w:cs="Times New Roman"/>
      <w:lang w:val="en-US" w:eastAsia="en-US"/>
    </w:rPr>
  </w:style>
  <w:style w:type="paragraph" w:customStyle="1" w:styleId="EA402D9107104792BDD3EAFCBFE699F79">
    <w:name w:val="EA402D9107104792BDD3EAFCBFE699F79"/>
    <w:rsid w:val="00556E33"/>
    <w:pPr>
      <w:spacing w:after="0" w:line="240" w:lineRule="auto"/>
    </w:pPr>
    <w:rPr>
      <w:rFonts w:ascii="Calibri" w:eastAsia="Calibri" w:hAnsi="Calibri" w:cs="Times New Roman"/>
      <w:lang w:val="en-US" w:eastAsia="en-US"/>
    </w:rPr>
  </w:style>
  <w:style w:type="paragraph" w:customStyle="1" w:styleId="6CD515B67E354DD4BD424C73F8D16C0F3">
    <w:name w:val="6CD515B67E354DD4BD424C73F8D16C0F3"/>
    <w:rsid w:val="00556E33"/>
    <w:pPr>
      <w:spacing w:after="0" w:line="240" w:lineRule="auto"/>
    </w:pPr>
    <w:rPr>
      <w:rFonts w:ascii="Calibri" w:eastAsia="Calibri" w:hAnsi="Calibri" w:cs="Times New Roman"/>
      <w:lang w:val="en-US" w:eastAsia="en-US"/>
    </w:rPr>
  </w:style>
  <w:style w:type="paragraph" w:customStyle="1" w:styleId="EF951376A70C4727B501B9B68388677D9">
    <w:name w:val="EF951376A70C4727B501B9B68388677D9"/>
    <w:rsid w:val="00556E33"/>
    <w:pPr>
      <w:spacing w:after="0" w:line="240" w:lineRule="auto"/>
    </w:pPr>
    <w:rPr>
      <w:rFonts w:ascii="Calibri" w:eastAsia="Calibri" w:hAnsi="Calibri" w:cs="Times New Roman"/>
      <w:lang w:val="en-US" w:eastAsia="en-US"/>
    </w:rPr>
  </w:style>
  <w:style w:type="paragraph" w:customStyle="1" w:styleId="EA9113074D4947469E4A16EEA6D52A68">
    <w:name w:val="EA9113074D4947469E4A16EEA6D52A68"/>
    <w:rsid w:val="00E149B3"/>
    <w:pPr>
      <w:spacing w:after="160" w:line="259" w:lineRule="auto"/>
    </w:pPr>
    <w:rPr>
      <w:kern w:val="2"/>
      <w:lang w:val="en-IN" w:eastAsia="en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34B6B6-9734-4619-889A-0FA46549C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 Template</Template>
  <TotalTime>43</TotalTime>
  <Pages>2</Pages>
  <Words>102</Words>
  <Characters>583</Characters>
  <Application>Microsoft Office Word</Application>
  <DocSecurity>0</DocSecurity>
  <Lines>4</Lines>
  <Paragraphs>1</Paragraphs>
  <ScaleCrop>false</ScaleCrop>
  <Company>Microsoft</Company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CMoore@msxi-euro.com</dc:creator>
  <cp:lastModifiedBy>Senthamaraikannan, Dhakshinamoorthy (D.)</cp:lastModifiedBy>
  <cp:revision>74</cp:revision>
  <dcterms:created xsi:type="dcterms:W3CDTF">2023-08-11T09:34:00Z</dcterms:created>
  <dcterms:modified xsi:type="dcterms:W3CDTF">2025-12-01T17:32:00Z</dcterms:modified>
</cp:coreProperties>
</file>