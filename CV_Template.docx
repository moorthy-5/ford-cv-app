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7A772F" w:rsidR="00FF431F" w:rsidP="00326A37" w:rsidRDefault="008047B2" w14:paraId="75B5D33B" w14:textId="34C4C997">
      <w:pPr>
        <w:pStyle w:val="Subtitl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17365D" w:themeFill="text2" w:themeFillShade="BF"/>
        <w:tabs>
          <w:tab w:val="left" w:pos="1263"/>
          <w:tab w:val="center" w:pos="5233"/>
        </w:tabs>
        <w:rPr>
          <w:rFonts w:ascii="Century Gothic" w:hAnsi="Century Gothic" w:cs="Tahoma"/>
          <w:b w:val="0"/>
          <w:bCs w:val="0"/>
          <w:color w:val="FFFFFF"/>
          <w:sz w:val="28"/>
          <w:szCs w:val="28"/>
        </w:rPr>
      </w:pPr>
      <w:r w:rsidRPr="008047B2">
        <w:rPr>
          <w:rFonts w:ascii="Century Gothic" w:hAnsi="Century Gothic" w:cs="Tahoma"/>
          <w:bCs w:val="0"/>
          <w:color w:val="FFFFFF" w:themeColor="background1"/>
          <w:sz w:val="32"/>
          <w:szCs w:val="32"/>
        </w:rPr>
        <w:t>CV TEMPLATE</w:t>
      </w:r>
    </w:p>
    <w:p w:rsidRPr="00FF431F" w:rsidR="00FF431F" w:rsidP="009D6820" w:rsidRDefault="00FF431F" w14:paraId="430B52D7" w14:textId="250AEB0E">
      <w:pPr>
        <w:rPr>
          <w:rFonts w:ascii="Arial" w:hAnsi="Arial" w:eastAsia="Calibri" w:cs="Arial"/>
          <w:b/>
          <w:sz w:val="10"/>
          <w:szCs w:val="10"/>
          <w:u w:val="single"/>
          <w:lang w:val="en-US" w:eastAsia="en-US"/>
        </w:rPr>
      </w:pPr>
    </w:p>
    <w:p w:rsidR="004A2424" w:rsidP="7056636C" w:rsidRDefault="003E2CA5" w14:paraId="615060B3" w14:textId="43BD357F">
      <w:pPr>
        <w:pStyle w:val="NoSpacing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03E2CA5">
        <w:rPr>
          <w:rFonts w:ascii="Arial" w:hAnsi="Arial" w:cs="Arial"/>
          <w:b/>
          <w:noProof/>
          <w:sz w:val="10"/>
          <w:szCs w:val="10"/>
          <w:u w:val="single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59264" behindDoc="0" locked="0" layoutInCell="1" allowOverlap="1" wp14:anchorId="1A19EA8B" wp14:editId="3FDEC136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posOffset>4064000</wp:posOffset>
                </wp:positionH>
                <wp:positionV xmlns:wp="http://schemas.openxmlformats.org/drawingml/2006/wordprocessingDrawing" relativeFrom="paragraph">
                  <wp:posOffset>36195</wp:posOffset>
                </wp:positionV>
                <wp:extent cx="2228215" cy="2424430"/>
                <wp:effectExtent l="0" t="0" r="19685" b="13970"/>
                <wp:wrapNone xmlns:wp="http://schemas.openxmlformats.org/drawingml/2006/wordprocessingDrawing"/>
                <wp:docPr xmlns:wp="http://schemas.openxmlformats.org/drawingml/2006/wordprocessingDrawing" id="217" name="Text 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228215" cy="2424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:rsidR="004F5C6E" w:rsidP="00E87449" w:rsidRDefault="004F5C6E">
                            <w:pPr>
                              <w:spacing w:line="276" w:lineRule="auto"/>
                              <w:rPr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t> {%photo}</w:t>
                            </w:r>
                          </w:p>
                          <w:p w:rsidR="004F5C6E" w:rsidP="00E87449" w:rsidRDefault="004F5C6E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Candidate First Name: </w:t>
      </w:r>
      <w:r w:rsidRPr="7056636C" w:rsidR="4C5CB798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{</w:t>
      </w:r>
      <w:r w:rsidRPr="7056636C" w:rsidR="4C5CB798">
        <w:rPr>
          <w:rFonts w:ascii="Arial" w:hAnsi="Arial" w:eastAsia="Arial" w:cs="Arial"/>
          <w:noProof w:val="0"/>
          <w:sz w:val="22"/>
          <w:szCs w:val="22"/>
          <w:lang w:val="en-US"/>
        </w:rPr>
        <w:t>firstName</w:t>
      </w:r>
      <w:r w:rsidRPr="7056636C" w:rsidR="4C5CB798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15889409" w14:textId="6186268F">
      <w:pPr>
        <w:shd w:val="clear" w:color="auto" w:fill="FFFFFF" w:themeFill="background1"/>
        <w:spacing w:before="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(As per Passport/Aadhar)</w:t>
      </w:r>
    </w:p>
    <w:p w:rsidR="004A2424" w:rsidP="7056636C" w:rsidRDefault="003E2CA5" w14:paraId="7F39FA4C" w14:textId="6B9B5973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</w:pPr>
    </w:p>
    <w:p w:rsidR="004A2424" w:rsidP="7056636C" w:rsidRDefault="003E2CA5" w14:paraId="48D419D5" w14:textId="6E6213F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Candidate Last Name: </w:t>
      </w:r>
      <w:r w:rsidRPr="7056636C" w:rsidR="24ACA168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{</w:t>
      </w:r>
      <w:r w:rsidRPr="7056636C" w:rsidR="24ACA168">
        <w:rPr>
          <w:rFonts w:ascii="Arial" w:hAnsi="Arial" w:eastAsia="Arial" w:cs="Arial"/>
          <w:noProof w:val="0"/>
          <w:sz w:val="22"/>
          <w:szCs w:val="22"/>
          <w:lang w:val="en-US"/>
        </w:rPr>
        <w:t>lastName</w:t>
      </w:r>
      <w:r w:rsidRPr="7056636C" w:rsidR="24ACA168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43D6C2E9" w14:textId="66988D55">
      <w:pPr>
        <w:shd w:val="clear" w:color="auto" w:fill="FFFFFF" w:themeFill="background1"/>
        <w:spacing w:before="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(As per Passport/Aadhar)</w:t>
      </w:r>
    </w:p>
    <w:p w:rsidR="004A2424" w:rsidP="7056636C" w:rsidRDefault="003E2CA5" w14:paraId="501067A9" w14:textId="054C6DE2">
      <w:pPr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</w:pPr>
    </w:p>
    <w:p w:rsidR="004A2424" w:rsidP="7056636C" w:rsidRDefault="003E2CA5" w14:paraId="7EE2A87A" w14:textId="236A6A7A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Notice Period of the candidate:</w:t>
      </w:r>
      <w:r w:rsidRPr="7056636C" w:rsidR="61162C94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61162C94">
        <w:rPr>
          <w:rFonts w:ascii="Arial" w:hAnsi="Arial" w:eastAsia="Arial" w:cs="Arial"/>
          <w:noProof w:val="0"/>
          <w:sz w:val="22"/>
          <w:szCs w:val="22"/>
          <w:lang w:val="en-US"/>
        </w:rPr>
        <w:t>noticePeriod</w:t>
      </w:r>
      <w:r w:rsidRPr="7056636C" w:rsidR="61162C94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57765B19" w14:textId="42A0506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</w:p>
    <w:p w:rsidR="004A2424" w:rsidP="7056636C" w:rsidRDefault="003E2CA5" w14:paraId="3014C8A0" w14:textId="0EBFA4A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Internal or External </w:t>
      </w: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Candidate:</w:t>
      </w:r>
      <w:r w:rsidRPr="7056636C" w:rsidR="0EFCDD03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0EFCDD03">
        <w:rPr>
          <w:rFonts w:ascii="Arial" w:hAnsi="Arial" w:eastAsia="Arial" w:cs="Arial"/>
          <w:noProof w:val="0"/>
          <w:sz w:val="22"/>
          <w:szCs w:val="22"/>
          <w:lang w:val="en-US"/>
        </w:rPr>
        <w:t>candidateType</w:t>
      </w:r>
      <w:r w:rsidRPr="7056636C" w:rsidR="0EFCDD03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1A18A6B8" w14:textId="34458EE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</w:p>
    <w:p w:rsidR="004A2424" w:rsidP="7056636C" w:rsidRDefault="003E2CA5" w14:paraId="57470FB0" w14:textId="197F88A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Interview Availability Date:</w:t>
      </w:r>
      <w:r w:rsidRPr="7056636C" w:rsidR="350F9A51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350F9A51">
        <w:rPr>
          <w:rFonts w:ascii="Arial" w:hAnsi="Arial" w:eastAsia="Arial" w:cs="Arial"/>
          <w:noProof w:val="0"/>
          <w:sz w:val="22"/>
          <w:szCs w:val="22"/>
          <w:lang w:val="en-US"/>
        </w:rPr>
        <w:t>interviewDate</w:t>
      </w:r>
      <w:r w:rsidRPr="7056636C" w:rsidR="350F9A51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532B52CE" w14:textId="6E62479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</w:p>
    <w:p w:rsidR="004A2424" w:rsidP="7056636C" w:rsidRDefault="003E2CA5" w14:paraId="757C51F6" w14:textId="6A373DE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Start Availability Date:</w:t>
      </w:r>
      <w:r w:rsidRPr="7056636C" w:rsidR="3C400DB6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3C400DB6">
        <w:rPr>
          <w:rFonts w:ascii="Arial" w:hAnsi="Arial" w:eastAsia="Arial" w:cs="Arial"/>
          <w:noProof w:val="0"/>
          <w:sz w:val="22"/>
          <w:szCs w:val="22"/>
          <w:lang w:val="en-US"/>
        </w:rPr>
        <w:t>startDate</w:t>
      </w:r>
      <w:r w:rsidRPr="7056636C" w:rsidR="3C400DB6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1BEF4A6F" w14:textId="28924CE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</w:p>
    <w:p w:rsidR="004A2424" w:rsidP="7056636C" w:rsidRDefault="003E2CA5" w14:paraId="7C3C1D2E" w14:textId="581717A3">
      <w:pPr>
        <w:pStyle w:val="Normal"/>
        <w:shd w:val="clear" w:color="auto" w:fill="FFFFFF" w:themeFill="background1"/>
        <w:spacing w:before="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Has the candidate worked directly for Ford before?</w:t>
      </w:r>
      <w:r w:rsidRPr="7056636C" w:rsidR="2780B6CD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2780B6CD">
        <w:rPr>
          <w:rFonts w:ascii="Arial" w:hAnsi="Arial" w:eastAsia="Arial" w:cs="Arial"/>
          <w:noProof w:val="0"/>
          <w:sz w:val="22"/>
          <w:szCs w:val="22"/>
          <w:lang w:val="en-US"/>
        </w:rPr>
        <w:t>workedForFordYes</w:t>
      </w:r>
      <w:r w:rsidRPr="7056636C" w:rsidR="2780B6CD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  <w:r w:rsidRPr="7056636C" w:rsidR="2780B6C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Yes/</w:t>
      </w:r>
      <w:r w:rsidRPr="7056636C" w:rsidR="4AB4AD4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 </w:t>
      </w:r>
      <w:r w:rsidRPr="7056636C" w:rsidR="4AB4AD4A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{</w:t>
      </w:r>
      <w:r w:rsidRPr="7056636C" w:rsidR="4AB4AD4A">
        <w:rPr>
          <w:rFonts w:ascii="Arial" w:hAnsi="Arial" w:eastAsia="Arial" w:cs="Arial"/>
          <w:noProof w:val="0"/>
          <w:sz w:val="22"/>
          <w:szCs w:val="22"/>
          <w:lang w:val="en-US"/>
        </w:rPr>
        <w:t>workedForFordNo</w:t>
      </w:r>
      <w:r w:rsidRPr="7056636C" w:rsidR="4AB4AD4A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  <w:r w:rsidRPr="7056636C" w:rsidR="4AB4AD4A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highlight w:val="yellow"/>
          <w:lang w:val="en-US"/>
        </w:rPr>
        <w:t>No</w:t>
      </w:r>
    </w:p>
    <w:p w:rsidR="004A2424" w:rsidP="7056636C" w:rsidRDefault="003E2CA5" w14:paraId="1DC6C29F" w14:textId="33334E1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highlight w:val="yellow"/>
          <w:lang w:val="en-US"/>
        </w:rPr>
      </w:pPr>
    </w:p>
    <w:p w:rsidR="004A2424" w:rsidP="7056636C" w:rsidRDefault="003E2CA5" w14:paraId="6016A2A7" w14:textId="0547FD37">
      <w:pPr>
        <w:pStyle w:val="Normal"/>
        <w:shd w:val="clear" w:color="auto" w:fill="FFFFFF" w:themeFill="background1"/>
        <w:spacing w:before="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Has the candidate worked for Ford as an Agency worker </w:t>
      </w: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before?</w:t>
      </w:r>
      <w:r w:rsidRPr="7056636C" w:rsidR="6CC32625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6CC32625">
        <w:rPr>
          <w:rFonts w:ascii="Arial" w:hAnsi="Arial" w:eastAsia="Arial" w:cs="Arial"/>
          <w:noProof w:val="0"/>
          <w:sz w:val="22"/>
          <w:szCs w:val="22"/>
          <w:lang w:val="en-US"/>
        </w:rPr>
        <w:t>workedForFordYes</w:t>
      </w:r>
      <w:r w:rsidRPr="7056636C" w:rsidR="6CC32625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  <w:r w:rsidRPr="7056636C" w:rsidR="6CC3262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056636C" w:rsidR="6CC326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Yes/ </w:t>
      </w:r>
      <w:r w:rsidRPr="7056636C" w:rsidR="6CC32625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{</w:t>
      </w:r>
      <w:r w:rsidRPr="7056636C" w:rsidR="6CC32625">
        <w:rPr>
          <w:rFonts w:ascii="Arial" w:hAnsi="Arial" w:eastAsia="Arial" w:cs="Arial"/>
          <w:noProof w:val="0"/>
          <w:sz w:val="22"/>
          <w:szCs w:val="22"/>
          <w:lang w:val="en-US"/>
        </w:rPr>
        <w:t>workedForFordNo</w:t>
      </w:r>
      <w:r w:rsidRPr="7056636C" w:rsidR="6CC32625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  <w:r w:rsidRPr="7056636C" w:rsidR="6CC32625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7056636C" w:rsidR="6CC326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highlight w:val="yellow"/>
          <w:lang w:val="en-US"/>
        </w:rPr>
        <w:t>No</w:t>
      </w:r>
    </w:p>
    <w:p w:rsidR="004A2424" w:rsidP="7056636C" w:rsidRDefault="003E2CA5" w14:paraId="578B3F99" w14:textId="7D067B0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highlight w:val="yellow"/>
          <w:lang w:val="en-US"/>
        </w:rPr>
      </w:pPr>
    </w:p>
    <w:p w:rsidR="004A2424" w:rsidP="7056636C" w:rsidRDefault="003E2CA5" w14:paraId="59D45819" w14:textId="05FCEDBB">
      <w:pPr>
        <w:shd w:val="clear" w:color="auto" w:fill="FFFFFF" w:themeFill="background1"/>
        <w:spacing w:before="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If yes to either of the above, please specify the below details:</w:t>
      </w:r>
    </w:p>
    <w:p w:rsidR="004A2424" w:rsidP="7056636C" w:rsidRDefault="003E2CA5" w14:paraId="689B99A5" w14:textId="63D8EF1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i</w:t>
      </w: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. CDSID:</w:t>
      </w:r>
      <w:r w:rsidRPr="7056636C" w:rsidR="6296CC7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 </w:t>
      </w:r>
    </w:p>
    <w:p w:rsidR="004A2424" w:rsidP="7056636C" w:rsidRDefault="003E2CA5" w14:paraId="54B657E0" w14:textId="331C6DC6">
      <w:pPr>
        <w:pStyle w:val="Normal"/>
        <w:shd w:val="clear" w:color="auto" w:fill="FFFFFF" w:themeFill="background1"/>
        <w:spacing w:before="6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ii. Supervisor:</w:t>
      </w:r>
      <w:r w:rsidRPr="7056636C" w:rsidR="57EE2B7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 xml:space="preserve"> </w:t>
      </w:r>
    </w:p>
    <w:p w:rsidR="004A2424" w:rsidP="7056636C" w:rsidRDefault="003E2CA5" w14:paraId="26399BFB" w14:textId="60E547AA">
      <w:pPr>
        <w:shd w:val="clear" w:color="auto" w:fill="FFFFFF" w:themeFill="background1"/>
        <w:spacing w:before="6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iii. Duration of the Project:</w:t>
      </w:r>
    </w:p>
    <w:p w:rsidR="004A2424" w:rsidP="7056636C" w:rsidRDefault="003E2CA5" w14:paraId="30FE822D" w14:textId="6080F674">
      <w:pPr>
        <w:shd w:val="clear" w:color="auto" w:fill="FFFFFF" w:themeFill="background1"/>
        <w:spacing w:before="60" w:beforeAutospacing="off" w:after="0" w:afterAutospacing="off"/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iv. Exit reason:</w:t>
      </w:r>
    </w:p>
    <w:p w:rsidR="004A2424" w:rsidP="7056636C" w:rsidRDefault="003E2CA5" w14:paraId="58C0EBBC" w14:textId="4F075690">
      <w:pPr>
        <w:shd w:val="clear" w:color="auto" w:fill="FFFFFF" w:themeFill="background1"/>
        <w:spacing w:before="6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</w:pPr>
    </w:p>
    <w:p w:rsidR="004A2424" w:rsidP="7056636C" w:rsidRDefault="003E2CA5" w14:paraId="5216CCB3" w14:textId="09D0CD94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Overall IT Experience:</w:t>
      </w:r>
      <w:r w:rsidRPr="7056636C" w:rsidR="457F0469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457F0469">
        <w:rPr>
          <w:rFonts w:ascii="Arial" w:hAnsi="Arial" w:eastAsia="Arial" w:cs="Arial"/>
          <w:noProof w:val="0"/>
          <w:sz w:val="22"/>
          <w:szCs w:val="22"/>
          <w:lang w:val="en-US"/>
        </w:rPr>
        <w:t>overallExperience</w:t>
      </w:r>
      <w:r w:rsidRPr="7056636C" w:rsidR="457F0469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7056636C" w:rsidRDefault="003E2CA5" w14:paraId="26522DC1" w14:textId="6FA27D8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</w:pPr>
    </w:p>
    <w:p w:rsidR="004A2424" w:rsidP="7056636C" w:rsidRDefault="003E2CA5" w14:paraId="61090341" w14:textId="5986300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7056636C" w:rsidR="4C5CB7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B3766"/>
          <w:sz w:val="22"/>
          <w:szCs w:val="22"/>
          <w:lang w:val="en-US"/>
        </w:rPr>
        <w:t>Experience in Core Skill:</w:t>
      </w:r>
      <w:r w:rsidRPr="7056636C" w:rsidR="745208FA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 xml:space="preserve"> {</w:t>
      </w:r>
      <w:r w:rsidRPr="7056636C" w:rsidR="745208FA">
        <w:rPr>
          <w:rFonts w:ascii="Arial" w:hAnsi="Arial" w:eastAsia="Arial" w:cs="Arial"/>
          <w:noProof w:val="0"/>
          <w:sz w:val="22"/>
          <w:szCs w:val="22"/>
          <w:lang w:val="en-US"/>
        </w:rPr>
        <w:t>coreSkillExperience</w:t>
      </w:r>
      <w:r w:rsidRPr="7056636C" w:rsidR="745208FA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4A2424" w:rsidP="00420BC1" w:rsidRDefault="003E2CA5" w14:paraId="57551811" w14:textId="725260C5">
      <w:pPr>
        <w:pStyle w:val="NoSpacing"/>
      </w:pPr>
    </w:p>
    <w:p w:rsidR="004A2424" w:rsidP="00420BC1" w:rsidRDefault="003E2CA5" w14:paraId="0DFE884E" w14:textId="1CF3B368">
      <w:pPr>
        <w:pStyle w:val="NoSpacing"/>
      </w:pPr>
    </w:p>
    <w:p w:rsidR="004A2424" w:rsidP="00420BC1" w:rsidRDefault="003E2CA5" w14:paraId="02920AED" w14:textId="1C67FB5B">
      <w:pPr>
        <w:pStyle w:val="NoSpacing"/>
      </w:pPr>
    </w:p>
    <w:p w:rsidR="008B43C9" w:rsidP="005B5401" w:rsidRDefault="00BB7A78" w14:paraId="3664268E" w14:textId="15BAF9CE">
      <w:pPr>
        <w:pStyle w:val="NoSpacing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>Candidate’s Top 3 relevant Skills:</w:t>
      </w:r>
    </w:p>
    <w:p w:rsidR="00BB7A78" w:rsidP="7056636C" w:rsidRDefault="00BB7A78" w14:paraId="410E16F9" w14:textId="042B5984">
      <w:pPr>
        <w:pStyle w:val="NoSpacing"/>
        <w:pBdr>
          <w:top w:val="single" w:color="FF000000" w:sz="4" w:space="1"/>
          <w:left w:val="single" w:color="FF000000" w:sz="4" w:space="0"/>
          <w:bottom w:val="single" w:color="FF000000" w:sz="4" w:space="1"/>
          <w:right w:val="single" w:color="FF000000" w:sz="4" w:space="4"/>
        </w:pBd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>
        <w:rPr>
          <w:rFonts w:ascii="Century Gothic" w:hAnsi="Century Gothic"/>
          <w:b/>
          <w:bCs/>
          <w:color w:val="1F497D" w:themeColor="text2"/>
        </w:rPr>
        <w:tab/>
      </w:r>
      <w:r w:rsidR="00BB7A78">
        <w:rPr>
          <w:rFonts w:ascii="Century Gothic" w:hAnsi="Century Gothic"/>
          <w:b w:val="1"/>
          <w:bCs w:val="1"/>
          <w:color w:val="1F497D" w:themeColor="text2"/>
        </w:rPr>
        <w:t>i</w:t>
      </w:r>
      <w:r w:rsidR="00BB7A78">
        <w:rPr>
          <w:rFonts w:ascii="Century Gothic" w:hAnsi="Century Gothic"/>
          <w:b w:val="1"/>
          <w:bCs w:val="1"/>
          <w:color w:val="1F497D" w:themeColor="text2"/>
        </w:rPr>
        <w:t>.</w:t>
      </w:r>
      <w:r w:rsidRPr="003A3BFF" w:rsidR="003A3BFF">
        <w:rPr>
          <w:color w:val="333333"/>
        </w:rPr>
        <w:t xml:space="preserve"> </w:t>
      </w:r>
      <w:r w:rsidRPr="7056636C" w:rsidR="22A54927">
        <w:rPr>
          <w:rFonts w:ascii="Calibri" w:hAnsi="Calibri" w:eastAsia="Calibri" w:cs="Calibri"/>
          <w:noProof w:val="0"/>
          <w:color w:val="383A42"/>
          <w:sz w:val="22"/>
          <w:szCs w:val="22"/>
          <w:lang w:val="en-US"/>
        </w:rPr>
        <w:t>{</w:t>
      </w:r>
      <w:r w:rsidRPr="7056636C" w:rsidR="22A54927">
        <w:rPr>
          <w:rFonts w:ascii="Calibri" w:hAnsi="Calibri" w:eastAsia="Calibri" w:cs="Calibri"/>
          <w:noProof w:val="0"/>
          <w:sz w:val="22"/>
          <w:szCs w:val="22"/>
          <w:lang w:val="en-US"/>
        </w:rPr>
        <w:t>skill1</w:t>
      </w:r>
      <w:r w:rsidRPr="7056636C" w:rsidR="22A54927">
        <w:rPr>
          <w:rFonts w:ascii="Calibri" w:hAnsi="Calibri" w:eastAsia="Calibri" w:cs="Calibri"/>
          <w:noProof w:val="0"/>
          <w:color w:val="383A42"/>
          <w:sz w:val="22"/>
          <w:szCs w:val="22"/>
          <w:lang w:val="en-US"/>
        </w:rPr>
        <w:t>}</w:t>
      </w:r>
    </w:p>
    <w:p w:rsidR="00BB7A78" w:rsidP="7056636C" w:rsidRDefault="00BB7A78" w14:paraId="48941983" w14:textId="49999837">
      <w:pPr>
        <w:pStyle w:val="NoSpacing"/>
        <w:pBdr>
          <w:top w:val="single" w:color="FF000000" w:sz="4" w:space="1"/>
          <w:left w:val="single" w:color="FF000000" w:sz="4" w:space="0"/>
          <w:bottom w:val="single" w:color="FF000000" w:sz="4" w:space="1"/>
          <w:right w:val="single" w:color="FF000000" w:sz="4" w:space="4"/>
        </w:pBdr>
        <w:rPr>
          <w:rFonts w:ascii="Arial" w:hAnsi="Arial" w:eastAsia="Arial" w:cs="Arial"/>
          <w:noProof w:val="0"/>
          <w:sz w:val="22"/>
          <w:szCs w:val="22"/>
          <w:lang w:val="en-US"/>
        </w:rPr>
      </w:pPr>
      <w:r>
        <w:rPr>
          <w:rFonts w:ascii="Century Gothic" w:hAnsi="Century Gothic"/>
          <w:b/>
          <w:bCs/>
          <w:color w:val="1F497D" w:themeColor="text2"/>
        </w:rPr>
        <w:tab/>
      </w:r>
      <w:r w:rsidR="00BB7A78">
        <w:rPr>
          <w:rFonts w:ascii="Century Gothic" w:hAnsi="Century Gothic"/>
          <w:b w:val="1"/>
          <w:bCs w:val="1"/>
          <w:color w:val="1F497D" w:themeColor="text2"/>
        </w:rPr>
        <w:t>ii.</w:t>
      </w:r>
      <w:r w:rsidRPr="008B3267" w:rsidR="00AF6E63">
        <w:rPr>
          <w:rFonts w:ascii="Century Gothic" w:hAnsi="Century Gothic"/>
          <w:b w:val="1"/>
          <w:bCs w:val="1"/>
          <w:color w:val="1F497D" w:themeColor="text2"/>
        </w:rPr>
        <w:t xml:space="preserve"> </w:t>
      </w:r>
      <w:r w:rsidRPr="7056636C" w:rsidR="16F0E98A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{</w:t>
      </w:r>
      <w:r w:rsidRPr="7056636C" w:rsidR="16F0E98A">
        <w:rPr>
          <w:rFonts w:ascii="Arial" w:hAnsi="Arial" w:eastAsia="Arial" w:cs="Arial"/>
          <w:noProof w:val="0"/>
          <w:sz w:val="22"/>
          <w:szCs w:val="22"/>
          <w:lang w:val="en-US"/>
        </w:rPr>
        <w:t>skill2</w:t>
      </w:r>
      <w:r w:rsidRPr="7056636C" w:rsidR="16F0E98A">
        <w:rPr>
          <w:rFonts w:ascii="Arial" w:hAnsi="Arial" w:eastAsia="Arial" w:cs="Arial"/>
          <w:noProof w:val="0"/>
          <w:color w:val="383A42"/>
          <w:sz w:val="22"/>
          <w:szCs w:val="22"/>
          <w:lang w:val="en-US"/>
        </w:rPr>
        <w:t>}</w:t>
      </w:r>
    </w:p>
    <w:p w:rsidR="00BB7A78" w:rsidP="7056636C" w:rsidRDefault="00BB7A78" w14:paraId="5A67C56C" w14:textId="0CA32F11">
      <w:pPr>
        <w:pStyle w:val="NoSpacing"/>
        <w:pBdr>
          <w:top w:val="single" w:color="FF000000" w:sz="4" w:space="1"/>
          <w:left w:val="single" w:color="FF000000" w:sz="4" w:space="0"/>
          <w:bottom w:val="single" w:color="FF000000" w:sz="4" w:space="1"/>
          <w:right w:val="single" w:color="FF000000" w:sz="4" w:space="4"/>
        </w:pBdr>
        <w:rPr>
          <w:rFonts w:ascii="Century Gothic" w:hAnsi="Century Gothic"/>
          <w:b w:val="1"/>
          <w:bCs w:val="1"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</w:r>
      <w:r w:rsidR="1CE420A7">
        <w:rPr>
          <w:rFonts w:ascii="Century Gothic" w:hAnsi="Century Gothic"/>
          <w:b w:val="1"/>
          <w:bCs w:val="1"/>
          <w:color w:val="1F497D" w:themeColor="text2"/>
        </w:rPr>
        <w:t>I</w:t>
      </w:r>
      <w:r w:rsidR="00BB7A78">
        <w:rPr>
          <w:rFonts w:ascii="Century Gothic" w:hAnsi="Century Gothic"/>
          <w:b w:val="1"/>
          <w:bCs w:val="1"/>
          <w:color w:val="1F497D" w:themeColor="text2"/>
        </w:rPr>
        <w:t>ii.</w:t>
      </w:r>
      <w:r w:rsidR="1CE420A7">
        <w:rPr>
          <w:rFonts w:ascii="Century Gothic" w:hAnsi="Century Gothic"/>
          <w:b w:val="1"/>
          <w:bCs w:val="1"/>
          <w:color w:val="1F497D" w:themeColor="text2"/>
        </w:rPr>
        <w:t xml:space="preserve"> </w:t>
      </w:r>
      <w:r w:rsidRPr="7056636C" w:rsidR="1CE420A7">
        <w:rPr>
          <w:rFonts w:ascii="Century Gothic" w:hAnsi="Century Gothic" w:eastAsia="Century Gothic" w:cs="Century Gothic"/>
          <w:noProof w:val="0"/>
          <w:color w:val="383A42"/>
          <w:sz w:val="22"/>
          <w:szCs w:val="22"/>
          <w:lang w:val="en-US"/>
        </w:rPr>
        <w:t>{</w:t>
      </w:r>
      <w:r w:rsidRPr="7056636C" w:rsidR="1CE420A7">
        <w:rPr>
          <w:rFonts w:ascii="Century Gothic" w:hAnsi="Century Gothic" w:eastAsia="Century Gothic" w:cs="Century Gothic"/>
          <w:noProof w:val="0"/>
          <w:sz w:val="22"/>
          <w:szCs w:val="22"/>
          <w:lang w:val="en-US"/>
        </w:rPr>
        <w:t>skill3</w:t>
      </w:r>
      <w:r w:rsidRPr="7056636C" w:rsidR="1CE420A7">
        <w:rPr>
          <w:rFonts w:ascii="Century Gothic" w:hAnsi="Century Gothic" w:eastAsia="Century Gothic" w:cs="Century Gothic"/>
          <w:noProof w:val="0"/>
          <w:color w:val="383A42"/>
          <w:sz w:val="22"/>
          <w:szCs w:val="22"/>
          <w:lang w:val="en-US"/>
        </w:rPr>
        <w:t>}</w:t>
      </w:r>
      <w:r w:rsidRPr="008B3267" w:rsidR="008D434A">
        <w:rPr>
          <w:rFonts w:ascii="Century Gothic" w:hAnsi="Century Gothic"/>
          <w:b w:val="1"/>
          <w:bCs w:val="1"/>
          <w:color w:val="1F497D" w:themeColor="text2"/>
        </w:rPr>
        <w:t xml:space="preserve"> </w:t>
      </w:r>
    </w:p>
    <w:p w:rsidR="00BB7A78" w:rsidP="005B5401" w:rsidRDefault="00BB7A78" w14:paraId="3FC723EB" w14:textId="77777777">
      <w:pPr>
        <w:pStyle w:val="NoSpacing"/>
        <w:pBdr>
          <w:top w:val="single" w:color="auto" w:sz="4" w:space="1"/>
          <w:left w:val="single" w:color="auto" w:sz="4" w:space="0"/>
          <w:bottom w:val="single" w:color="auto" w:sz="4" w:space="1"/>
          <w:right w:val="single" w:color="auto" w:sz="4" w:space="4"/>
        </w:pBdr>
      </w:pPr>
    </w:p>
    <w:p w:rsidR="00762C6C" w:rsidP="00545838" w:rsidRDefault="00762C6C" w14:paraId="31B93269" w14:textId="77777777">
      <w:pPr>
        <w:rPr>
          <w:rFonts w:ascii="Calibri" w:hAnsi="Calibri" w:eastAsia="Calibri" w:cs="Times New Roman"/>
          <w:u w:val="single"/>
          <w:lang w:val="en-US" w:eastAsia="en-US"/>
        </w:rPr>
      </w:pPr>
    </w:p>
    <w:p w:rsidRPr="00A65673" w:rsidR="0005212B" w:rsidP="00326A37" w:rsidRDefault="0005212B" w14:paraId="04F98735" w14:textId="7C7677E6">
      <w:pPr>
        <w:pStyle w:val="Subtitl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17365D" w:themeFill="text2" w:themeFillShade="BF"/>
        <w:rPr>
          <w:rFonts w:ascii="Century Gothic" w:hAnsi="Century Gothic" w:cs="Tahoma"/>
          <w:color w:val="FFFFFF"/>
          <w:sz w:val="28"/>
          <w:szCs w:val="28"/>
        </w:rPr>
      </w:pPr>
      <w:r w:rsidRPr="00A65673">
        <w:rPr>
          <w:rFonts w:ascii="Century Gothic" w:hAnsi="Century Gothic" w:cs="Tahoma"/>
          <w:color w:val="FFFFFF"/>
          <w:sz w:val="28"/>
          <w:szCs w:val="28"/>
        </w:rPr>
        <w:t>EDUCATION HISTORY</w:t>
      </w:r>
    </w:p>
    <w:p w:rsidR="0005212B" w:rsidP="0005212B" w:rsidRDefault="0005212B" w14:paraId="73C4A563" w14:textId="77777777">
      <w:pPr>
        <w:pStyle w:val="NoSpacing"/>
        <w:rPr>
          <w:sz w:val="10"/>
        </w:rPr>
      </w:pPr>
    </w:p>
    <w:p w:rsidR="0005212B" w:rsidP="0005212B" w:rsidRDefault="0005212B" w14:paraId="5A09BC73" w14:textId="54E033C8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 xml:space="preserve">Educational </w:t>
      </w:r>
      <w:r w:rsidRPr="00BB7A78" w:rsidR="009B37CE">
        <w:rPr>
          <w:rFonts w:ascii="Century Gothic" w:hAnsi="Century Gothic"/>
          <w:b/>
          <w:color w:val="1F497D" w:themeColor="text2"/>
          <w:u w:val="single"/>
        </w:rPr>
        <w:t>History:</w:t>
      </w:r>
    </w:p>
    <w:p w:rsidRPr="00BB7A78" w:rsidR="00BB7A78" w:rsidP="0005212B" w:rsidRDefault="00BB7A78" w14:paraId="382F5201" w14:textId="77777777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  <w:u w:val="single"/>
        </w:rPr>
      </w:pPr>
    </w:p>
    <w:p w:rsidRPr="00BB7A78" w:rsidR="008F0C66" w:rsidP="0005212B" w:rsidRDefault="0005212B" w14:paraId="3D0230E2" w14:textId="43461D88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University Degree Bachelor</w:t>
      </w:r>
    </w:p>
    <w:p w:rsidRPr="00BB7A78" w:rsidR="008F0C66" w:rsidP="008F0C66" w:rsidRDefault="000A40C6" w14:paraId="7063F7D4" w14:textId="57135C8F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1882586999"/>
          <w:placeholder>
            <w:docPart w:val="D2CB74AFE10A40FAA99AAD25D48C8795"/>
          </w:placeholder>
          <w:text/>
        </w:sdtPr>
        <w:sdtEndPr/>
        <w:sdtContent>
          <w:r w:rsidRPr="00B52E25" w:rsidR="005D1CB3">
            <w:rPr>
              <w:rFonts w:ascii="Century Gothic" w:hAnsi="Century Gothic"/>
              <w:b/>
              <w:color w:val="1F497D" w:themeColor="text2"/>
            </w:rPr>
            <w:t>Please enter Duration of study (</w:t>
          </w:r>
          <w:proofErr w:type="gramStart"/>
          <w:r w:rsidRPr="00B52E25" w:rsidR="005D1CB3">
            <w:rPr>
              <w:rFonts w:ascii="Century Gothic" w:hAnsi="Century Gothic"/>
              <w:b/>
              <w:color w:val="1F497D" w:themeColor="text2"/>
            </w:rPr>
            <w:t>MM.YYYY</w:t>
          </w:r>
          <w:proofErr w:type="gramEnd"/>
          <w:r w:rsidRPr="00B52E25" w:rsidR="005D1CB3">
            <w:rPr>
              <w:rFonts w:ascii="Century Gothic" w:hAnsi="Century Gothic"/>
              <w:b/>
              <w:color w:val="1F497D" w:themeColor="text2"/>
            </w:rPr>
            <w:t xml:space="preserve"> – </w:t>
          </w:r>
          <w:proofErr w:type="gramStart"/>
          <w:r w:rsidRPr="00B52E25" w:rsidR="005D1CB3">
            <w:rPr>
              <w:rFonts w:ascii="Century Gothic" w:hAnsi="Century Gothic"/>
              <w:b/>
              <w:color w:val="1F497D" w:themeColor="text2"/>
            </w:rPr>
            <w:t>MM.YYYY</w:t>
          </w:r>
          <w:proofErr w:type="gramEnd"/>
          <w:r w:rsidRPr="00B52E25" w:rsidR="005D1CB3">
            <w:rPr>
              <w:rFonts w:ascii="Century Gothic" w:hAnsi="Century Gothic"/>
              <w:b/>
              <w:color w:val="1F497D" w:themeColor="text2"/>
            </w:rPr>
            <w:t>)</w:t>
          </w:r>
        </w:sdtContent>
      </w:sdt>
    </w:p>
    <w:p w:rsidRPr="00BB7A78" w:rsidR="0005212B" w:rsidP="0005212B" w:rsidRDefault="000A40C6" w14:paraId="10C7EA73" w14:textId="61E2311E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357936094"/>
          <w:placeholder>
            <w:docPart w:val="EA402D9107104792BDD3EAFCBFE699F7"/>
          </w:placeholder>
        </w:sdtPr>
        <w:sdtEndPr/>
        <w:sdtContent>
          <w:sdt>
            <w:sdtPr>
              <w:rPr>
                <w:rFonts w:ascii="Century Gothic" w:hAnsi="Century Gothic"/>
                <w:b/>
                <w:color w:val="1F497D" w:themeColor="text2"/>
              </w:rPr>
              <w:id w:val="-1915000374"/>
              <w:placeholder>
                <w:docPart w:val="EA9113074D4947469E4A16EEA6D52A68"/>
              </w:placeholder>
              <w:showingPlcHdr/>
            </w:sdtPr>
            <w:sdtEndPr>
              <w:rPr>
                <w:sz w:val="20"/>
                <w:szCs w:val="20"/>
              </w:rPr>
            </w:sdtEndPr>
            <w:sdtContent>
              <w:r w:rsidRPr="00BB7A78" w:rsidR="005D1CB3">
                <w:rPr>
                  <w:rFonts w:ascii="Century Gothic" w:hAnsi="Century Gothic"/>
                  <w:bCs/>
                  <w:color w:val="1F497D" w:themeColor="text2"/>
                  <w:sz w:val="20"/>
                  <w:szCs w:val="20"/>
                </w:rPr>
                <w:t>Please enter final degree, course of study and university name</w:t>
              </w:r>
            </w:sdtContent>
          </w:sdt>
        </w:sdtContent>
      </w:sdt>
    </w:p>
    <w:p w:rsidR="00BB7A78" w:rsidP="0005212B" w:rsidRDefault="00BB7A78" w14:paraId="3834990C" w14:textId="77777777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  <w:u w:val="single"/>
        </w:rPr>
      </w:pPr>
    </w:p>
    <w:p w:rsidRPr="00BB7A78" w:rsidR="0005212B" w:rsidP="0005212B" w:rsidRDefault="0005212B" w14:paraId="4BF230EE" w14:textId="5353280F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University Degree Master</w:t>
      </w:r>
    </w:p>
    <w:sdt>
      <w:sdtPr>
        <w:rPr>
          <w:rFonts w:ascii="Century Gothic" w:hAnsi="Century Gothic"/>
          <w:b/>
          <w:bCs/>
          <w:color w:val="1F497D" w:themeColor="text2"/>
        </w:rPr>
        <w:id w:val="589810524"/>
        <w:placeholder>
          <w:docPart w:val="6CD515B67E354DD4BD424C73F8D16C0F"/>
        </w:placeholder>
        <w:showingPlcHdr/>
        <w:text/>
      </w:sdtPr>
      <w:sdtEndPr>
        <w:rPr>
          <w:rFonts w:ascii="Century Gothic" w:hAnsi="Century Gothic"/>
          <w:b w:val="1"/>
          <w:bCs w:val="1"/>
          <w:color w:val="1F497D" w:themeColor="text2" w:themeTint="FF" w:themeShade="FF"/>
        </w:rPr>
      </w:sdtEndPr>
      <w:sdtContent>
        <w:p w:rsidRPr="00BB7A78" w:rsidR="008F0C66" w:rsidP="0005212B" w:rsidRDefault="008F0C66" w14:paraId="010269A1" w14:textId="7C22E4E4">
          <w:pPr>
            <w:pStyle w:val="NoSpacing"/>
            <w:pBdr>
              <w:top w:val="single" w:color="auto" w:sz="4" w:space="1"/>
              <w:left w:val="single" w:color="auto" w:sz="4" w:space="4"/>
              <w:bottom w:val="single" w:color="auto" w:sz="4" w:space="1"/>
              <w:right w:val="single" w:color="auto" w:sz="4" w:space="4"/>
            </w:pBdr>
            <w:rPr>
              <w:rFonts w:ascii="Century Gothic" w:hAnsi="Century Gothic" w:eastAsiaTheme="minorEastAsia" w:cstheme="minorBidi"/>
              <w:b/>
              <w:color w:val="1F497D" w:themeColor="text2"/>
              <w:lang w:val="en-GB" w:eastAsia="en-GB"/>
            </w:rPr>
          </w:pPr>
          <w:r w:rsidRPr="00BB7A78">
            <w:rPr>
              <w:rFonts w:ascii="Century Gothic" w:hAnsi="Century Gothic"/>
              <w:bCs/>
              <w:color w:val="1F497D" w:themeColor="text2"/>
              <w:sz w:val="20"/>
              <w:szCs w:val="20"/>
            </w:rPr>
            <w:t>Please enter Duration of study (MM.YYYY – MM.YYYY)</w:t>
          </w:r>
        </w:p>
      </w:sdtContent>
    </w:sdt>
    <w:p w:rsidRPr="00BB7A78" w:rsidR="0005212B" w:rsidP="00E650BB" w:rsidRDefault="000A40C6" w14:paraId="254BF161" w14:textId="0354BEED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6120"/>
        </w:tabs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-455178278"/>
          <w:placeholder>
            <w:docPart w:val="EF951376A70C4727B501B9B68388677D"/>
          </w:placeholder>
          <w:showingPlcHdr/>
        </w:sdtPr>
        <w:sdtEndPr>
          <w:rPr>
            <w:sz w:val="20"/>
            <w:szCs w:val="20"/>
          </w:rPr>
        </w:sdtEndPr>
        <w:sdtContent>
          <w:r w:rsidRPr="00BB7A78" w:rsidR="0005212B">
            <w:rPr>
              <w:rFonts w:ascii="Century Gothic" w:hAnsi="Century Gothic"/>
              <w:bCs/>
              <w:color w:val="1F497D" w:themeColor="text2"/>
              <w:sz w:val="20"/>
              <w:szCs w:val="20"/>
            </w:rPr>
            <w:t>Please enter final degree, course of study and university name</w:t>
          </w:r>
        </w:sdtContent>
      </w:sdt>
      <w:r w:rsidRPr="00BB7A78" w:rsidR="00E650BB">
        <w:rPr>
          <w:rFonts w:ascii="Century Gothic" w:hAnsi="Century Gothic"/>
          <w:b/>
          <w:color w:val="1F497D" w:themeColor="text2"/>
        </w:rPr>
        <w:tab/>
      </w:r>
    </w:p>
    <w:p w:rsidRPr="00ED45FD" w:rsidR="00ED45FD" w:rsidP="0005212B" w:rsidRDefault="00ED45FD" w14:paraId="643B1E51" w14:textId="77777777">
      <w:pPr>
        <w:pStyle w:val="NoSpacing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GB"/>
        </w:rPr>
      </w:pPr>
    </w:p>
    <w:p w:rsidRPr="00545838" w:rsidR="00F929E9" w:rsidP="00545838" w:rsidRDefault="00F929E9" w14:paraId="23985BF4" w14:textId="601BD97B">
      <w:pPr>
        <w:rPr>
          <w:rFonts w:ascii="Calibri" w:hAnsi="Calibri" w:eastAsia="Calibri" w:cs="Times New Roman"/>
          <w:u w:val="single"/>
          <w:lang w:val="en-US" w:eastAsia="en-US"/>
        </w:rPr>
      </w:pPr>
    </w:p>
    <w:p w:rsidRPr="00A65673" w:rsidR="00147709" w:rsidP="00326A37" w:rsidRDefault="00B97A0E" w14:paraId="6693D2EA" w14:textId="2AFF9589">
      <w:pPr>
        <w:pStyle w:val="Subtitle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17365D" w:themeFill="text2" w:themeFillShade="BF"/>
        <w:rPr>
          <w:rFonts w:ascii="Century Gothic" w:hAnsi="Century Gothic" w:cs="Tahoma"/>
          <w:color w:val="FFFFFF"/>
          <w:sz w:val="28"/>
          <w:szCs w:val="28"/>
        </w:rPr>
      </w:pPr>
      <w:r w:rsidRPr="00A65673">
        <w:rPr>
          <w:rFonts w:ascii="Century Gothic" w:hAnsi="Century Gothic" w:cs="Tahoma"/>
          <w:color w:val="FFFFFF"/>
          <w:sz w:val="28"/>
          <w:szCs w:val="28"/>
        </w:rPr>
        <w:t xml:space="preserve">EMPLOYMENT </w:t>
      </w:r>
      <w:r w:rsidRPr="00A65673" w:rsidR="00E0276F">
        <w:rPr>
          <w:rFonts w:ascii="Century Gothic" w:hAnsi="Century Gothic" w:cs="Tahoma"/>
          <w:color w:val="FFFFFF"/>
          <w:sz w:val="28"/>
          <w:szCs w:val="28"/>
        </w:rPr>
        <w:t>HISTORY</w:t>
      </w:r>
      <w:r w:rsidRPr="00A65673">
        <w:rPr>
          <w:rFonts w:ascii="Century Gothic" w:hAnsi="Century Gothic" w:cs="Tahoma"/>
          <w:color w:val="FFFFFF"/>
          <w:sz w:val="28"/>
          <w:szCs w:val="28"/>
        </w:rPr>
        <w:t xml:space="preserve"> (Please start with most recent employment)</w:t>
      </w:r>
    </w:p>
    <w:p w:rsidRPr="00BB7A78" w:rsidR="006F47B4" w:rsidP="005F309C" w:rsidRDefault="00147709" w14:paraId="715780E6" w14:textId="44BC3DEC">
      <w:pPr>
        <w:rPr>
          <w:rFonts w:ascii="Century Gothic" w:hAnsi="Century Gothic" w:eastAsia="Calibri" w:cs="Times New Roman"/>
          <w:color w:val="1F497D" w:themeColor="text2"/>
          <w:lang w:val="en-US" w:eastAsia="en-US"/>
        </w:rPr>
      </w:pPr>
      <w:r>
        <w:br/>
      </w:r>
      <w:r w:rsidRPr="0112C67F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 xml:space="preserve">Please paste candidate </w:t>
      </w:r>
      <w:r w:rsidRPr="0112C67F" w:rsidR="00326A37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>e</w:t>
      </w:r>
      <w:r w:rsidRPr="0112C67F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 xml:space="preserve">mployment </w:t>
      </w:r>
      <w:r w:rsidRPr="0112C67F" w:rsidR="00326A37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>h</w:t>
      </w:r>
      <w:r w:rsidRPr="0112C67F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 xml:space="preserve">istory below. Make sure to use a clear format and </w:t>
      </w:r>
      <w:r w:rsidRPr="0112C67F" w:rsidR="003E2CA5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>include</w:t>
      </w:r>
      <w:r w:rsidRPr="0112C67F">
        <w:rPr>
          <w:rFonts w:ascii="Century Gothic" w:hAnsi="Century Gothic" w:eastAsia="Calibri" w:cs="Times New Roman"/>
          <w:b/>
          <w:bCs/>
          <w:color w:val="1F497D" w:themeColor="text2"/>
          <w:u w:val="single"/>
          <w:lang w:val="en-US" w:eastAsia="en-US"/>
        </w:rPr>
        <w:t>:</w:t>
      </w:r>
      <w:r w:rsidRPr="0112C67F">
        <w:rPr>
          <w:rFonts w:ascii="Century Gothic" w:hAnsi="Century Gothic" w:eastAsia="Calibri" w:cs="Times New Roman"/>
          <w:color w:val="1F497D" w:themeColor="text2"/>
          <w:lang w:val="en-US" w:eastAsia="en-US"/>
        </w:rPr>
        <w:t xml:space="preserve"> </w:t>
      </w:r>
      <w:r>
        <w:br/>
      </w:r>
    </w:p>
    <w:p w:rsidR="0084293D" w:rsidP="0084293D" w:rsidRDefault="0084293D" w14:paraId="16902389" w14:textId="77777777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proofErr w:type="gramStart"/>
      <w:r>
        <w:rPr>
          <w:rFonts w:ascii="Century Gothic" w:hAnsi="Century Gothic"/>
          <w:color w:val="1F497D" w:themeColor="text2"/>
          <w:sz w:val="20"/>
          <w:szCs w:val="20"/>
        </w:rPr>
        <w:t>Duration :</w:t>
      </w:r>
      <w:proofErr w:type="gramEnd"/>
    </w:p>
    <w:p w:rsidRPr="00BB7A78" w:rsidR="0084293D" w:rsidP="0084293D" w:rsidRDefault="0084293D" w14:paraId="32AFF1CC" w14:textId="77777777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 xml:space="preserve">Company </w:t>
      </w:r>
      <w:proofErr w:type="gramStart"/>
      <w:r>
        <w:rPr>
          <w:rFonts w:ascii="Century Gothic" w:hAnsi="Century Gothic"/>
          <w:color w:val="1F497D" w:themeColor="text2"/>
          <w:sz w:val="20"/>
          <w:szCs w:val="20"/>
        </w:rPr>
        <w:t>name :</w:t>
      </w:r>
      <w:proofErr w:type="gramEnd"/>
    </w:p>
    <w:p w:rsidR="0084293D" w:rsidP="0084293D" w:rsidRDefault="0084293D" w14:paraId="22DBED56" w14:textId="77777777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 w:rsidRPr="00BB7A78">
        <w:rPr>
          <w:rFonts w:ascii="Century Gothic" w:hAnsi="Century Gothic"/>
          <w:color w:val="1F497D" w:themeColor="text2"/>
          <w:sz w:val="20"/>
          <w:szCs w:val="20"/>
        </w:rPr>
        <w:t xml:space="preserve">Job </w:t>
      </w:r>
      <w:proofErr w:type="gramStart"/>
      <w:r w:rsidRPr="00BB7A78">
        <w:rPr>
          <w:rFonts w:ascii="Century Gothic" w:hAnsi="Century Gothic"/>
          <w:color w:val="1F497D" w:themeColor="text2"/>
          <w:sz w:val="20"/>
          <w:szCs w:val="20"/>
        </w:rPr>
        <w:t>title</w:t>
      </w:r>
      <w:r w:rsidRPr="008B3267">
        <w:rPr>
          <w:rFonts w:ascii="Century Gothic" w:hAnsi="Century Gothic"/>
          <w:color w:val="1F497D" w:themeColor="text2"/>
          <w:sz w:val="20"/>
          <w:szCs w:val="20"/>
        </w:rPr>
        <w:t xml:space="preserve"> </w:t>
      </w:r>
      <w:r>
        <w:rPr>
          <w:rFonts w:ascii="Century Gothic" w:hAnsi="Century Gothic"/>
          <w:color w:val="1F497D" w:themeColor="text2"/>
          <w:sz w:val="20"/>
          <w:szCs w:val="20"/>
        </w:rPr>
        <w:t>:</w:t>
      </w:r>
      <w:proofErr w:type="gramEnd"/>
    </w:p>
    <w:p w:rsidR="0084293D" w:rsidP="0084293D" w:rsidRDefault="0084293D" w14:paraId="6A2CC7FE" w14:textId="77777777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 xml:space="preserve">Technology handled in the Project:  </w:t>
      </w:r>
    </w:p>
    <w:p w:rsidR="0084293D" w:rsidP="0084293D" w:rsidRDefault="0084293D" w14:paraId="53014D9D" w14:textId="77777777">
      <w:pPr>
        <w:pStyle w:val="ListParagraph"/>
        <w:numPr>
          <w:ilvl w:val="0"/>
          <w:numId w:val="6"/>
        </w:numPr>
      </w:pPr>
      <w:r w:rsidRPr="00D9068E">
        <w:rPr>
          <w:rFonts w:ascii="Century Gothic" w:hAnsi="Century Gothic"/>
          <w:color w:val="1F497D" w:themeColor="text2"/>
          <w:sz w:val="20"/>
          <w:szCs w:val="20"/>
        </w:rPr>
        <w:t xml:space="preserve">Role of the candidate in the </w:t>
      </w:r>
      <w:proofErr w:type="gramStart"/>
      <w:r w:rsidRPr="00D9068E">
        <w:rPr>
          <w:rFonts w:ascii="Century Gothic" w:hAnsi="Century Gothic"/>
          <w:color w:val="1F497D" w:themeColor="text2"/>
          <w:sz w:val="20"/>
          <w:szCs w:val="20"/>
        </w:rPr>
        <w:t>Project</w:t>
      </w:r>
      <w:r w:rsidRPr="008B3267">
        <w:rPr>
          <w:rFonts w:ascii="Century Gothic" w:hAnsi="Century Gothic"/>
          <w:color w:val="1F497D" w:themeColor="text2"/>
          <w:sz w:val="20"/>
          <w:szCs w:val="20"/>
        </w:rPr>
        <w:t xml:space="preserve"> </w:t>
      </w:r>
      <w:r>
        <w:rPr>
          <w:rFonts w:ascii="Century Gothic" w:hAnsi="Century Gothic"/>
          <w:color w:val="1F497D" w:themeColor="text2"/>
          <w:sz w:val="20"/>
          <w:szCs w:val="20"/>
        </w:rPr>
        <w:t>:</w:t>
      </w:r>
      <w:proofErr w:type="gramEnd"/>
      <w:r w:rsidRPr="008B3267">
        <w:rPr>
          <w:rFonts w:ascii="Century Gothic" w:hAnsi="Century Gothic"/>
          <w:color w:val="1F497D" w:themeColor="text2"/>
          <w:sz w:val="20"/>
          <w:szCs w:val="20"/>
        </w:rPr>
        <w:br/>
      </w:r>
    </w:p>
    <w:p w:rsidR="00147709" w:rsidP="0084293D" w:rsidRDefault="00147709" w14:paraId="6FF1CF58" w14:textId="1E8E6B3A"/>
    <w:sectPr w:rsidR="00147709" w:rsidSect="001E0DC0">
      <w:headerReference w:type="default" r:id="rId8"/>
      <w:footerReference w:type="default" r:id="rId9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40C6" w:rsidP="00BA63B3" w:rsidRDefault="000A40C6" w14:paraId="1EA47619" w14:textId="77777777">
      <w:pPr>
        <w:spacing w:after="0" w:line="240" w:lineRule="auto"/>
      </w:pPr>
      <w:r>
        <w:separator/>
      </w:r>
    </w:p>
  </w:endnote>
  <w:endnote w:type="continuationSeparator" w:id="0">
    <w:p w:rsidR="000A40C6" w:rsidP="00BA63B3" w:rsidRDefault="000A40C6" w14:paraId="64B6961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26A37" w:rsidR="008047B2" w:rsidP="00326A37" w:rsidRDefault="008047B2" w14:paraId="00317618" w14:textId="6A4A6793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  <w:r>
      <w:t xml:space="preserve">                                                                                            </w:t>
    </w:r>
  </w:p>
  <w:p w:rsidR="008526B7" w:rsidRDefault="008526B7" w14:paraId="2C9A9F3A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40C6" w:rsidP="00BA63B3" w:rsidRDefault="000A40C6" w14:paraId="1CC1DF3E" w14:textId="77777777">
      <w:pPr>
        <w:spacing w:after="0" w:line="240" w:lineRule="auto"/>
      </w:pPr>
      <w:r>
        <w:separator/>
      </w:r>
    </w:p>
  </w:footnote>
  <w:footnote w:type="continuationSeparator" w:id="0">
    <w:p w:rsidR="000A40C6" w:rsidP="00BA63B3" w:rsidRDefault="000A40C6" w14:paraId="4DC9E0F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A772F" w:rsidRDefault="00326A37" w14:paraId="1478AA86" w14:textId="20B09622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65D3A93" wp14:editId="4149F9F2">
          <wp:simplePos x="0" y="0"/>
          <wp:positionH relativeFrom="margin">
            <wp:align>right</wp:align>
          </wp:positionH>
          <wp:positionV relativeFrom="paragraph">
            <wp:posOffset>109220</wp:posOffset>
          </wp:positionV>
          <wp:extent cx="1720850" cy="676910"/>
          <wp:effectExtent l="0" t="0" r="0" b="8890"/>
          <wp:wrapNone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850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979674405"/>
        <w:docPartObj>
          <w:docPartGallery w:val="Watermarks"/>
          <w:docPartUnique/>
        </w:docPartObj>
      </w:sdtPr>
      <w:sdtEndPr/>
      <w:sdtContent>
        <w:r w:rsidR="000A40C6">
          <w:rPr>
            <w:noProof/>
            <w:lang w:val="en-US" w:eastAsia="zh-TW"/>
          </w:rPr>
          <w:pict w14:anchorId="52D14F7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style="position:absolute;margin-left:0;margin-top:0;width:527.85pt;height:131.95pt;rotation:315;z-index:-251658240;mso-position-horizontal:center;mso-position-horizontal-relative:margin;mso-position-vertical:center;mso-position-vertical-relative:margin" o:spid="_x0000_s1026" o:allowincell="f" fillcolor="silver" stroked="f" type="#_x0000_t136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8879AD">
      <w:tab/>
    </w:r>
  </w:p>
  <w:p w:rsidR="007A772F" w:rsidRDefault="004B68B4" w14:paraId="50BA3FE9" w14:textId="4F12D635">
    <w:pPr>
      <w:pStyle w:val="Header"/>
    </w:pPr>
    <w:r>
      <w:rPr>
        <w:noProof/>
      </w:rPr>
      <w:drawing>
        <wp:inline distT="0" distB="0" distL="0" distR="0" wp14:anchorId="45A5C2F4" wp14:editId="04BD1639">
          <wp:extent cx="1274749" cy="561975"/>
          <wp:effectExtent l="0" t="0" r="1905" b="0"/>
          <wp:docPr id="2" name="Picture 2" descr="A blue logo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logo with whit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118" cy="570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 xml:space="preserve">     </w:t>
    </w:r>
  </w:p>
  <w:p w:rsidR="007A772F" w:rsidRDefault="007A772F" w14:paraId="7877F8E3" w14:textId="77777777">
    <w:pPr>
      <w:pStyle w:val="Header"/>
    </w:pPr>
  </w:p>
  <w:p w:rsidR="006F3A5A" w:rsidRDefault="008879AD" w14:paraId="088DFE1F" w14:textId="1432B5DF">
    <w:pPr>
      <w:pStyle w:val="Header"/>
    </w:pPr>
    <w:r>
      <w:tab/>
    </w:r>
  </w:p>
  <w:p w:rsidR="008526B7" w:rsidRDefault="008526B7" w14:paraId="60F366D2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38AE"/>
    <w:multiLevelType w:val="hybridMultilevel"/>
    <w:tmpl w:val="7B8E7F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553A2B"/>
    <w:multiLevelType w:val="hybridMultilevel"/>
    <w:tmpl w:val="39723A90"/>
    <w:lvl w:ilvl="0" w:tplc="B770D426">
      <w:start w:val="1969"/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Times New Roman"/>
        <w:color w:val="808080" w:themeColor="background1" w:themeShade="80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3D6425"/>
    <w:multiLevelType w:val="hybridMultilevel"/>
    <w:tmpl w:val="4D9A747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4F2053"/>
    <w:multiLevelType w:val="hybridMultilevel"/>
    <w:tmpl w:val="6F8852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170B59"/>
    <w:multiLevelType w:val="hybridMultilevel"/>
    <w:tmpl w:val="A462EF1A"/>
    <w:lvl w:ilvl="0" w:tplc="3E0CDB24">
      <w:numFmt w:val="bullet"/>
      <w:lvlText w:val="-"/>
      <w:lvlJc w:val="left"/>
      <w:pPr>
        <w:ind w:left="410" w:hanging="360"/>
      </w:pPr>
      <w:rPr>
        <w:rFonts w:hint="default" w:ascii="Calibri" w:hAnsi="Calibri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hint="default" w:ascii="Wingdings" w:hAnsi="Wingdings"/>
      </w:rPr>
    </w:lvl>
  </w:abstractNum>
  <w:abstractNum w:abstractNumId="5" w15:restartNumberingAfterBreak="0">
    <w:nsid w:val="48AC2827"/>
    <w:multiLevelType w:val="hybridMultilevel"/>
    <w:tmpl w:val="EF94A8E6"/>
    <w:lvl w:ilvl="0" w:tplc="EFCE7BC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7F7F7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56E67527"/>
    <w:multiLevelType w:val="hybridMultilevel"/>
    <w:tmpl w:val="0532B7AE"/>
    <w:lvl w:ilvl="0" w:tplc="83C48920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0266C94"/>
    <w:multiLevelType w:val="hybridMultilevel"/>
    <w:tmpl w:val="C7AEDD38"/>
    <w:lvl w:ilvl="0" w:tplc="209095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6C57D2"/>
    <w:multiLevelType w:val="hybridMultilevel"/>
    <w:tmpl w:val="AA481FA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8988721">
    <w:abstractNumId w:val="5"/>
  </w:num>
  <w:num w:numId="2" w16cid:durableId="1122262841">
    <w:abstractNumId w:val="3"/>
  </w:num>
  <w:num w:numId="3" w16cid:durableId="359624615">
    <w:abstractNumId w:val="2"/>
  </w:num>
  <w:num w:numId="4" w16cid:durableId="627318131">
    <w:abstractNumId w:val="1"/>
  </w:num>
  <w:num w:numId="5" w16cid:durableId="69431466">
    <w:abstractNumId w:val="4"/>
  </w:num>
  <w:num w:numId="6" w16cid:durableId="1960527267">
    <w:abstractNumId w:val="6"/>
  </w:num>
  <w:num w:numId="7" w16cid:durableId="979504095">
    <w:abstractNumId w:val="7"/>
  </w:num>
  <w:num w:numId="8" w16cid:durableId="2047948795">
    <w:abstractNumId w:val="8"/>
  </w:num>
  <w:num w:numId="9" w16cid:durableId="113845326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ttachedTemplate r:id="rId1"/>
  <w:trackRevisions w:val="false"/>
  <w:documentProtection w:edit="forms" w:enforcement="0"/>
  <w:defaultTabStop w:val="720"/>
  <w:hyphenationZone w:val="425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28"/>
    <w:rsid w:val="00002D58"/>
    <w:rsid w:val="0000423D"/>
    <w:rsid w:val="0000463D"/>
    <w:rsid w:val="000160A6"/>
    <w:rsid w:val="0004131E"/>
    <w:rsid w:val="0004262F"/>
    <w:rsid w:val="00042D68"/>
    <w:rsid w:val="00047E7B"/>
    <w:rsid w:val="0005030C"/>
    <w:rsid w:val="0005212B"/>
    <w:rsid w:val="00063AEE"/>
    <w:rsid w:val="00071309"/>
    <w:rsid w:val="00071C80"/>
    <w:rsid w:val="0008216B"/>
    <w:rsid w:val="0009187F"/>
    <w:rsid w:val="000A05EE"/>
    <w:rsid w:val="000A09A3"/>
    <w:rsid w:val="000A3CCA"/>
    <w:rsid w:val="000A40C6"/>
    <w:rsid w:val="000A6076"/>
    <w:rsid w:val="000B0A29"/>
    <w:rsid w:val="000B5480"/>
    <w:rsid w:val="000B66EF"/>
    <w:rsid w:val="000D31E3"/>
    <w:rsid w:val="000D617A"/>
    <w:rsid w:val="000D64C2"/>
    <w:rsid w:val="000E1F54"/>
    <w:rsid w:val="000F6FF9"/>
    <w:rsid w:val="00101A5D"/>
    <w:rsid w:val="001037FA"/>
    <w:rsid w:val="001071AD"/>
    <w:rsid w:val="00110B96"/>
    <w:rsid w:val="00112092"/>
    <w:rsid w:val="00112C95"/>
    <w:rsid w:val="001201FC"/>
    <w:rsid w:val="001233E8"/>
    <w:rsid w:val="00130D55"/>
    <w:rsid w:val="00131312"/>
    <w:rsid w:val="00136A9C"/>
    <w:rsid w:val="00141155"/>
    <w:rsid w:val="00142FA6"/>
    <w:rsid w:val="00147709"/>
    <w:rsid w:val="00147D91"/>
    <w:rsid w:val="00152A4F"/>
    <w:rsid w:val="00162538"/>
    <w:rsid w:val="001745D7"/>
    <w:rsid w:val="00184739"/>
    <w:rsid w:val="001920D7"/>
    <w:rsid w:val="001A403A"/>
    <w:rsid w:val="001A6CDE"/>
    <w:rsid w:val="001B395B"/>
    <w:rsid w:val="001C0E76"/>
    <w:rsid w:val="001C3A1C"/>
    <w:rsid w:val="001C4A7D"/>
    <w:rsid w:val="001E024D"/>
    <w:rsid w:val="001E0DC0"/>
    <w:rsid w:val="001E1177"/>
    <w:rsid w:val="001E20AE"/>
    <w:rsid w:val="001E6837"/>
    <w:rsid w:val="001F52DA"/>
    <w:rsid w:val="00214ACE"/>
    <w:rsid w:val="00237E48"/>
    <w:rsid w:val="00242212"/>
    <w:rsid w:val="00242F4D"/>
    <w:rsid w:val="00244DB8"/>
    <w:rsid w:val="00251E16"/>
    <w:rsid w:val="00253D79"/>
    <w:rsid w:val="002579AA"/>
    <w:rsid w:val="0026007B"/>
    <w:rsid w:val="00277B5D"/>
    <w:rsid w:val="00291176"/>
    <w:rsid w:val="0029246F"/>
    <w:rsid w:val="00296518"/>
    <w:rsid w:val="002B3B92"/>
    <w:rsid w:val="002B7444"/>
    <w:rsid w:val="002D0041"/>
    <w:rsid w:val="002D1450"/>
    <w:rsid w:val="002E4C96"/>
    <w:rsid w:val="003014A7"/>
    <w:rsid w:val="00312D26"/>
    <w:rsid w:val="00320744"/>
    <w:rsid w:val="00322D46"/>
    <w:rsid w:val="00323B5A"/>
    <w:rsid w:val="00324ED6"/>
    <w:rsid w:val="003268DC"/>
    <w:rsid w:val="00326A37"/>
    <w:rsid w:val="00342824"/>
    <w:rsid w:val="00344BA9"/>
    <w:rsid w:val="0034793B"/>
    <w:rsid w:val="00356FA9"/>
    <w:rsid w:val="00360A90"/>
    <w:rsid w:val="003706A4"/>
    <w:rsid w:val="00374B10"/>
    <w:rsid w:val="00385A8A"/>
    <w:rsid w:val="00392158"/>
    <w:rsid w:val="003A1D37"/>
    <w:rsid w:val="003A2944"/>
    <w:rsid w:val="003A3146"/>
    <w:rsid w:val="003A3BFF"/>
    <w:rsid w:val="003B4F03"/>
    <w:rsid w:val="003C074A"/>
    <w:rsid w:val="003C2051"/>
    <w:rsid w:val="003C5961"/>
    <w:rsid w:val="003C5C8F"/>
    <w:rsid w:val="003D68E6"/>
    <w:rsid w:val="003E2CA5"/>
    <w:rsid w:val="003E4E95"/>
    <w:rsid w:val="003F0695"/>
    <w:rsid w:val="003F4290"/>
    <w:rsid w:val="003F58DB"/>
    <w:rsid w:val="003F72D1"/>
    <w:rsid w:val="0040410E"/>
    <w:rsid w:val="00404DC2"/>
    <w:rsid w:val="00412A24"/>
    <w:rsid w:val="00420BC1"/>
    <w:rsid w:val="00421EDD"/>
    <w:rsid w:val="0042272D"/>
    <w:rsid w:val="004241F9"/>
    <w:rsid w:val="004276E4"/>
    <w:rsid w:val="00445FEB"/>
    <w:rsid w:val="00454D04"/>
    <w:rsid w:val="004654C0"/>
    <w:rsid w:val="00485E89"/>
    <w:rsid w:val="00486B7F"/>
    <w:rsid w:val="00487CC8"/>
    <w:rsid w:val="004922F2"/>
    <w:rsid w:val="004923C7"/>
    <w:rsid w:val="00495D9C"/>
    <w:rsid w:val="00497B70"/>
    <w:rsid w:val="004A2197"/>
    <w:rsid w:val="004A2424"/>
    <w:rsid w:val="004A3A96"/>
    <w:rsid w:val="004B1517"/>
    <w:rsid w:val="004B58EF"/>
    <w:rsid w:val="004B68B4"/>
    <w:rsid w:val="004B7128"/>
    <w:rsid w:val="004C3CBD"/>
    <w:rsid w:val="004C6797"/>
    <w:rsid w:val="004D080C"/>
    <w:rsid w:val="004E3E37"/>
    <w:rsid w:val="004F55D4"/>
    <w:rsid w:val="005031E0"/>
    <w:rsid w:val="0051329B"/>
    <w:rsid w:val="00513A3C"/>
    <w:rsid w:val="005237CF"/>
    <w:rsid w:val="005263BD"/>
    <w:rsid w:val="0052670B"/>
    <w:rsid w:val="00545838"/>
    <w:rsid w:val="00556FDD"/>
    <w:rsid w:val="0056526E"/>
    <w:rsid w:val="005677C2"/>
    <w:rsid w:val="00577E81"/>
    <w:rsid w:val="005815F3"/>
    <w:rsid w:val="005A04EB"/>
    <w:rsid w:val="005A5A20"/>
    <w:rsid w:val="005B1748"/>
    <w:rsid w:val="005B34CF"/>
    <w:rsid w:val="005B5401"/>
    <w:rsid w:val="005B6E4A"/>
    <w:rsid w:val="005B76C2"/>
    <w:rsid w:val="005C5EA8"/>
    <w:rsid w:val="005D17C7"/>
    <w:rsid w:val="005D1CB3"/>
    <w:rsid w:val="005F23FF"/>
    <w:rsid w:val="005F309C"/>
    <w:rsid w:val="005F31CD"/>
    <w:rsid w:val="00600E88"/>
    <w:rsid w:val="0060203B"/>
    <w:rsid w:val="006035D6"/>
    <w:rsid w:val="00603EDC"/>
    <w:rsid w:val="00610712"/>
    <w:rsid w:val="00622A68"/>
    <w:rsid w:val="0062397B"/>
    <w:rsid w:val="006323C2"/>
    <w:rsid w:val="00632DF4"/>
    <w:rsid w:val="00643725"/>
    <w:rsid w:val="00652659"/>
    <w:rsid w:val="006532D3"/>
    <w:rsid w:val="006736C1"/>
    <w:rsid w:val="00680035"/>
    <w:rsid w:val="00681E35"/>
    <w:rsid w:val="006907E4"/>
    <w:rsid w:val="006A1DF2"/>
    <w:rsid w:val="006B5DF2"/>
    <w:rsid w:val="006B696F"/>
    <w:rsid w:val="006B7989"/>
    <w:rsid w:val="006C169D"/>
    <w:rsid w:val="006C4580"/>
    <w:rsid w:val="006D0876"/>
    <w:rsid w:val="006D532F"/>
    <w:rsid w:val="006D5748"/>
    <w:rsid w:val="006D769E"/>
    <w:rsid w:val="006E6160"/>
    <w:rsid w:val="006F0402"/>
    <w:rsid w:val="006F311F"/>
    <w:rsid w:val="006F3A5A"/>
    <w:rsid w:val="006F47B4"/>
    <w:rsid w:val="006F6CAE"/>
    <w:rsid w:val="00702B7E"/>
    <w:rsid w:val="00710D79"/>
    <w:rsid w:val="00713CF9"/>
    <w:rsid w:val="007214C8"/>
    <w:rsid w:val="00722EA8"/>
    <w:rsid w:val="00723610"/>
    <w:rsid w:val="007303F3"/>
    <w:rsid w:val="00731BA1"/>
    <w:rsid w:val="00741614"/>
    <w:rsid w:val="00741C54"/>
    <w:rsid w:val="00742CF0"/>
    <w:rsid w:val="00745BA6"/>
    <w:rsid w:val="00746AF9"/>
    <w:rsid w:val="007478D4"/>
    <w:rsid w:val="00751960"/>
    <w:rsid w:val="00757D90"/>
    <w:rsid w:val="007602F3"/>
    <w:rsid w:val="00762C6C"/>
    <w:rsid w:val="007A7325"/>
    <w:rsid w:val="007A772F"/>
    <w:rsid w:val="007B0AA4"/>
    <w:rsid w:val="007B21DA"/>
    <w:rsid w:val="007C12DC"/>
    <w:rsid w:val="007C526F"/>
    <w:rsid w:val="007C6723"/>
    <w:rsid w:val="007C7948"/>
    <w:rsid w:val="007D0E64"/>
    <w:rsid w:val="007E0A07"/>
    <w:rsid w:val="007E0D0A"/>
    <w:rsid w:val="007E1FEC"/>
    <w:rsid w:val="007E2A3B"/>
    <w:rsid w:val="007E7B5E"/>
    <w:rsid w:val="007F3AF7"/>
    <w:rsid w:val="007F3DB9"/>
    <w:rsid w:val="00800A93"/>
    <w:rsid w:val="008047B2"/>
    <w:rsid w:val="00820751"/>
    <w:rsid w:val="00826E75"/>
    <w:rsid w:val="00834F2C"/>
    <w:rsid w:val="008373DB"/>
    <w:rsid w:val="0084293D"/>
    <w:rsid w:val="00846C08"/>
    <w:rsid w:val="008516B0"/>
    <w:rsid w:val="00852336"/>
    <w:rsid w:val="008526B7"/>
    <w:rsid w:val="00881CCD"/>
    <w:rsid w:val="00884371"/>
    <w:rsid w:val="008879AD"/>
    <w:rsid w:val="00891CEF"/>
    <w:rsid w:val="008935FA"/>
    <w:rsid w:val="00893725"/>
    <w:rsid w:val="008A26F6"/>
    <w:rsid w:val="008A6C94"/>
    <w:rsid w:val="008B144E"/>
    <w:rsid w:val="008B3267"/>
    <w:rsid w:val="008B43C9"/>
    <w:rsid w:val="008C66DF"/>
    <w:rsid w:val="008C766C"/>
    <w:rsid w:val="008D1E9A"/>
    <w:rsid w:val="008D434A"/>
    <w:rsid w:val="008E13E7"/>
    <w:rsid w:val="008E5B6A"/>
    <w:rsid w:val="008E60D8"/>
    <w:rsid w:val="008F0C66"/>
    <w:rsid w:val="008F23CC"/>
    <w:rsid w:val="008F5D46"/>
    <w:rsid w:val="009049E1"/>
    <w:rsid w:val="009056E5"/>
    <w:rsid w:val="009162C3"/>
    <w:rsid w:val="00921F02"/>
    <w:rsid w:val="00925A62"/>
    <w:rsid w:val="00936AEC"/>
    <w:rsid w:val="00936F5E"/>
    <w:rsid w:val="009403C4"/>
    <w:rsid w:val="0094562F"/>
    <w:rsid w:val="00953446"/>
    <w:rsid w:val="009576F1"/>
    <w:rsid w:val="00960971"/>
    <w:rsid w:val="009676D2"/>
    <w:rsid w:val="00977F0A"/>
    <w:rsid w:val="00984DF6"/>
    <w:rsid w:val="00985956"/>
    <w:rsid w:val="009860EB"/>
    <w:rsid w:val="009873BA"/>
    <w:rsid w:val="009933CC"/>
    <w:rsid w:val="009A0963"/>
    <w:rsid w:val="009A1946"/>
    <w:rsid w:val="009B2153"/>
    <w:rsid w:val="009B3704"/>
    <w:rsid w:val="009B37CE"/>
    <w:rsid w:val="009B76D3"/>
    <w:rsid w:val="009C2B2E"/>
    <w:rsid w:val="009D6820"/>
    <w:rsid w:val="009F1C9C"/>
    <w:rsid w:val="009F22FF"/>
    <w:rsid w:val="009F4415"/>
    <w:rsid w:val="00A0172C"/>
    <w:rsid w:val="00A041F0"/>
    <w:rsid w:val="00A147BD"/>
    <w:rsid w:val="00A157E9"/>
    <w:rsid w:val="00A2185B"/>
    <w:rsid w:val="00A25D91"/>
    <w:rsid w:val="00A34A7F"/>
    <w:rsid w:val="00A350D0"/>
    <w:rsid w:val="00A35FCA"/>
    <w:rsid w:val="00A50F70"/>
    <w:rsid w:val="00A6159D"/>
    <w:rsid w:val="00A616EB"/>
    <w:rsid w:val="00A649D1"/>
    <w:rsid w:val="00A65673"/>
    <w:rsid w:val="00A716EA"/>
    <w:rsid w:val="00A7471A"/>
    <w:rsid w:val="00A8059E"/>
    <w:rsid w:val="00A80A27"/>
    <w:rsid w:val="00A81419"/>
    <w:rsid w:val="00A846D3"/>
    <w:rsid w:val="00A935AF"/>
    <w:rsid w:val="00A971F0"/>
    <w:rsid w:val="00A97430"/>
    <w:rsid w:val="00AA1EBC"/>
    <w:rsid w:val="00AB20A1"/>
    <w:rsid w:val="00AF4494"/>
    <w:rsid w:val="00AF6E63"/>
    <w:rsid w:val="00AF750A"/>
    <w:rsid w:val="00B00BB3"/>
    <w:rsid w:val="00B11600"/>
    <w:rsid w:val="00B1414F"/>
    <w:rsid w:val="00B14B9C"/>
    <w:rsid w:val="00B241D9"/>
    <w:rsid w:val="00B32A8A"/>
    <w:rsid w:val="00B34C96"/>
    <w:rsid w:val="00B37730"/>
    <w:rsid w:val="00B37BED"/>
    <w:rsid w:val="00B434B9"/>
    <w:rsid w:val="00B725AD"/>
    <w:rsid w:val="00B77364"/>
    <w:rsid w:val="00B77459"/>
    <w:rsid w:val="00B84212"/>
    <w:rsid w:val="00B85268"/>
    <w:rsid w:val="00B97A0E"/>
    <w:rsid w:val="00BA202F"/>
    <w:rsid w:val="00BA63B3"/>
    <w:rsid w:val="00BB0553"/>
    <w:rsid w:val="00BB0C71"/>
    <w:rsid w:val="00BB6CE3"/>
    <w:rsid w:val="00BB7A78"/>
    <w:rsid w:val="00BC391B"/>
    <w:rsid w:val="00BC58B0"/>
    <w:rsid w:val="00BC678F"/>
    <w:rsid w:val="00BD0F17"/>
    <w:rsid w:val="00BD7234"/>
    <w:rsid w:val="00BE3677"/>
    <w:rsid w:val="00BE3A4D"/>
    <w:rsid w:val="00BF766D"/>
    <w:rsid w:val="00C027F4"/>
    <w:rsid w:val="00C03A94"/>
    <w:rsid w:val="00C07912"/>
    <w:rsid w:val="00C31475"/>
    <w:rsid w:val="00C32C00"/>
    <w:rsid w:val="00C32C4E"/>
    <w:rsid w:val="00C46B1F"/>
    <w:rsid w:val="00C53C54"/>
    <w:rsid w:val="00C54155"/>
    <w:rsid w:val="00C62F8D"/>
    <w:rsid w:val="00C67B8A"/>
    <w:rsid w:val="00C753FA"/>
    <w:rsid w:val="00C75492"/>
    <w:rsid w:val="00C767D2"/>
    <w:rsid w:val="00C7742E"/>
    <w:rsid w:val="00C809BF"/>
    <w:rsid w:val="00CA3C8A"/>
    <w:rsid w:val="00CB4407"/>
    <w:rsid w:val="00CB4A44"/>
    <w:rsid w:val="00CB64EF"/>
    <w:rsid w:val="00CC32E4"/>
    <w:rsid w:val="00CD0106"/>
    <w:rsid w:val="00CD13CD"/>
    <w:rsid w:val="00CD2998"/>
    <w:rsid w:val="00CD757C"/>
    <w:rsid w:val="00CE47A6"/>
    <w:rsid w:val="00CF5B80"/>
    <w:rsid w:val="00CF5F4D"/>
    <w:rsid w:val="00D03524"/>
    <w:rsid w:val="00D0778B"/>
    <w:rsid w:val="00D13DA8"/>
    <w:rsid w:val="00D17F30"/>
    <w:rsid w:val="00D40A04"/>
    <w:rsid w:val="00D41DE0"/>
    <w:rsid w:val="00D55D0F"/>
    <w:rsid w:val="00D62A77"/>
    <w:rsid w:val="00D63666"/>
    <w:rsid w:val="00D63C7C"/>
    <w:rsid w:val="00D67011"/>
    <w:rsid w:val="00D72A4E"/>
    <w:rsid w:val="00D76613"/>
    <w:rsid w:val="00D77A1E"/>
    <w:rsid w:val="00D817AD"/>
    <w:rsid w:val="00D83466"/>
    <w:rsid w:val="00D87B24"/>
    <w:rsid w:val="00D9068E"/>
    <w:rsid w:val="00D959CA"/>
    <w:rsid w:val="00D9663F"/>
    <w:rsid w:val="00DA02C9"/>
    <w:rsid w:val="00DA111F"/>
    <w:rsid w:val="00DB6AC3"/>
    <w:rsid w:val="00DC123B"/>
    <w:rsid w:val="00DD0C3B"/>
    <w:rsid w:val="00DD3964"/>
    <w:rsid w:val="00DD4DAE"/>
    <w:rsid w:val="00DF3478"/>
    <w:rsid w:val="00DF3C0B"/>
    <w:rsid w:val="00DF7BDD"/>
    <w:rsid w:val="00E0276F"/>
    <w:rsid w:val="00E02DBE"/>
    <w:rsid w:val="00E046B7"/>
    <w:rsid w:val="00E13234"/>
    <w:rsid w:val="00E2141E"/>
    <w:rsid w:val="00E24E51"/>
    <w:rsid w:val="00E31958"/>
    <w:rsid w:val="00E34150"/>
    <w:rsid w:val="00E372EA"/>
    <w:rsid w:val="00E43F52"/>
    <w:rsid w:val="00E517D6"/>
    <w:rsid w:val="00E55919"/>
    <w:rsid w:val="00E57A70"/>
    <w:rsid w:val="00E619BC"/>
    <w:rsid w:val="00E63A66"/>
    <w:rsid w:val="00E650BB"/>
    <w:rsid w:val="00E67F54"/>
    <w:rsid w:val="00E73654"/>
    <w:rsid w:val="00E75BC1"/>
    <w:rsid w:val="00E8762C"/>
    <w:rsid w:val="00E900EF"/>
    <w:rsid w:val="00E929A2"/>
    <w:rsid w:val="00E93184"/>
    <w:rsid w:val="00EB3E2A"/>
    <w:rsid w:val="00EB5785"/>
    <w:rsid w:val="00EC12CB"/>
    <w:rsid w:val="00EC226D"/>
    <w:rsid w:val="00EC4A1B"/>
    <w:rsid w:val="00EC64E3"/>
    <w:rsid w:val="00ED45FD"/>
    <w:rsid w:val="00EF688E"/>
    <w:rsid w:val="00EF79A5"/>
    <w:rsid w:val="00F14CCD"/>
    <w:rsid w:val="00F1592C"/>
    <w:rsid w:val="00F2397C"/>
    <w:rsid w:val="00F24D19"/>
    <w:rsid w:val="00F31077"/>
    <w:rsid w:val="00F336AB"/>
    <w:rsid w:val="00F36960"/>
    <w:rsid w:val="00F36C0C"/>
    <w:rsid w:val="00F467C6"/>
    <w:rsid w:val="00F5208E"/>
    <w:rsid w:val="00F55C40"/>
    <w:rsid w:val="00F67BE2"/>
    <w:rsid w:val="00F70034"/>
    <w:rsid w:val="00F71FF6"/>
    <w:rsid w:val="00F80BCE"/>
    <w:rsid w:val="00F9250D"/>
    <w:rsid w:val="00F929E9"/>
    <w:rsid w:val="00FB0318"/>
    <w:rsid w:val="00FC4A0F"/>
    <w:rsid w:val="00FC57B5"/>
    <w:rsid w:val="00FD5560"/>
    <w:rsid w:val="00FE4C37"/>
    <w:rsid w:val="00FE756B"/>
    <w:rsid w:val="00FF431F"/>
    <w:rsid w:val="00FF44D7"/>
    <w:rsid w:val="0112C67F"/>
    <w:rsid w:val="08A774AA"/>
    <w:rsid w:val="0DE2FCDD"/>
    <w:rsid w:val="0EFCDD03"/>
    <w:rsid w:val="16F0E98A"/>
    <w:rsid w:val="1CE420A7"/>
    <w:rsid w:val="22A54927"/>
    <w:rsid w:val="24ACA168"/>
    <w:rsid w:val="2780B6CD"/>
    <w:rsid w:val="2C8D1519"/>
    <w:rsid w:val="2CCCE055"/>
    <w:rsid w:val="31942D8F"/>
    <w:rsid w:val="33E6B74C"/>
    <w:rsid w:val="350F9A51"/>
    <w:rsid w:val="360DB757"/>
    <w:rsid w:val="3C400DB6"/>
    <w:rsid w:val="43B94501"/>
    <w:rsid w:val="457F0469"/>
    <w:rsid w:val="46FC1BD3"/>
    <w:rsid w:val="4AB4AD4A"/>
    <w:rsid w:val="4C5CB798"/>
    <w:rsid w:val="5728A4D0"/>
    <w:rsid w:val="57EE2B77"/>
    <w:rsid w:val="61162C94"/>
    <w:rsid w:val="6296CC75"/>
    <w:rsid w:val="62EA20DB"/>
    <w:rsid w:val="6CA1B187"/>
    <w:rsid w:val="6CC32625"/>
    <w:rsid w:val="7056636C"/>
    <w:rsid w:val="7230DAE1"/>
    <w:rsid w:val="7452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13161"/>
  <w15:docId w15:val="{2B442B64-B1C6-47A2-9D3C-C12100A950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3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A63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A63B3"/>
  </w:style>
  <w:style w:type="paragraph" w:styleId="Footer">
    <w:name w:val="footer"/>
    <w:basedOn w:val="Normal"/>
    <w:link w:val="FooterChar"/>
    <w:uiPriority w:val="99"/>
    <w:unhideWhenUsed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63B3"/>
  </w:style>
  <w:style w:type="paragraph" w:styleId="NoSpacing">
    <w:name w:val="No Spacing"/>
    <w:uiPriority w:val="1"/>
    <w:qFormat/>
    <w:rsid w:val="00BA63B3"/>
    <w:pPr>
      <w:spacing w:after="0" w:line="240" w:lineRule="auto"/>
    </w:pPr>
    <w:rPr>
      <w:rFonts w:ascii="Calibri" w:hAnsi="Calibri" w:eastAsia="Calibri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1E0DC0"/>
    <w:pPr>
      <w:ind w:left="720"/>
      <w:contextualSpacing/>
    </w:pPr>
    <w:rPr>
      <w:rFonts w:ascii="Calibri" w:hAnsi="Calibri" w:eastAsia="Calibri" w:cs="Times New Roman"/>
      <w:lang w:val="en-US" w:eastAsia="en-US"/>
    </w:rPr>
  </w:style>
  <w:style w:type="paragraph" w:styleId="E869E0F472E9482C8F56977559DB5C07" w:customStyle="1">
    <w:name w:val="E869E0F472E9482C8F56977559DB5C07"/>
    <w:rsid w:val="00420BC1"/>
  </w:style>
  <w:style w:type="character" w:styleId="Hyperlink">
    <w:name w:val="Hyperlink"/>
    <w:basedOn w:val="DefaultParagraphFont"/>
    <w:uiPriority w:val="99"/>
    <w:unhideWhenUsed/>
    <w:rsid w:val="00421EDD"/>
    <w:rPr>
      <w:color w:val="0000FF" w:themeColor="hyperlink"/>
      <w:u w:val="single"/>
    </w:rPr>
  </w:style>
  <w:style w:type="paragraph" w:styleId="Subtitle">
    <w:name w:val="Subtitle"/>
    <w:basedOn w:val="Normal"/>
    <w:link w:val="SubtitleChar"/>
    <w:qFormat/>
    <w:rsid w:val="008879AD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rsid w:val="008879AD"/>
    <w:rPr>
      <w:rFonts w:ascii="Times New Roman" w:hAnsi="Times New Roman" w:eastAsia="Times New Roman" w:cs="Times New Roman"/>
      <w:b/>
      <w:bCs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04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463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04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6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463D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B68B4"/>
    <w:pPr>
      <w:widowControl w:val="0"/>
      <w:autoSpaceDE w:val="0"/>
      <w:autoSpaceDN w:val="0"/>
      <w:spacing w:after="0" w:line="240" w:lineRule="auto"/>
    </w:pPr>
    <w:rPr>
      <w:rFonts w:ascii="Trebuchet MS" w:hAnsi="Trebuchet MS" w:eastAsia="Trebuchet MS" w:cs="Trebuchet MS"/>
      <w:sz w:val="20"/>
      <w:szCs w:val="20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4B68B4"/>
    <w:rPr>
      <w:rFonts w:ascii="Trebuchet MS" w:hAnsi="Trebuchet MS" w:eastAsia="Trebuchet MS" w:cs="Trebuchet M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assey.MSXINT\Desktop\CV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402D9107104792BDD3EAFCBFE699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72AD66E-B3E2-446C-9A9A-BAEC72A99E8D}"/>
      </w:docPartPr>
      <w:docPartBody>
        <w:p xmlns:wp14="http://schemas.microsoft.com/office/word/2010/wordml" w:rsidR="00AF03C6" w:rsidP="00556E33" w:rsidRDefault="00556E33" w14:paraId="7D3126A7" wp14:textId="77777777">
          <w:pPr>
            <w:pStyle w:val="EA402D9107104792BDD3EAFCBFE699F79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  <w:docPart>
      <w:docPartPr>
        <w:name w:val="EF951376A70C4727B501B9B68388677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AF71027-2245-4748-A221-20BCF4BF2F49}"/>
      </w:docPartPr>
      <w:docPartBody>
        <w:p xmlns:wp14="http://schemas.microsoft.com/office/word/2010/wordml" w:rsidR="00AF03C6" w:rsidP="00556E33" w:rsidRDefault="00556E33" w14:paraId="661FB1AF" wp14:textId="77777777">
          <w:pPr>
            <w:pStyle w:val="EF951376A70C4727B501B9B68388677D9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  <w:docPart>
      <w:docPartPr>
        <w:name w:val="D2CB74AFE10A40FAA99AAD25D48C87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ED26E6-093B-4879-8BEA-B1F9F0DDCAE8}"/>
      </w:docPartPr>
      <w:docPartBody>
        <w:p xmlns:wp14="http://schemas.microsoft.com/office/word/2010/wordml" w:rsidR="002C7462" w:rsidP="00556E33" w:rsidRDefault="00556E33" w14:paraId="0AE366D2" wp14:textId="77777777">
          <w:pPr>
            <w:pStyle w:val="D2CB74AFE10A40FAA99AAD25D48C87953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Duration of study (MM.YYYY – MM.YYYY)</w:t>
          </w:r>
        </w:p>
      </w:docPartBody>
    </w:docPart>
    <w:docPart>
      <w:docPartPr>
        <w:name w:val="6CD515B67E354DD4BD424C73F8D16C0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7B6701-9DFF-4395-AD2B-D8A0EC138869}"/>
      </w:docPartPr>
      <w:docPartBody>
        <w:p xmlns:wp14="http://schemas.microsoft.com/office/word/2010/wordml" w:rsidR="002C7462" w:rsidP="00556E33" w:rsidRDefault="00556E33" w14:paraId="37D23410" wp14:textId="77777777">
          <w:pPr>
            <w:pStyle w:val="6CD515B67E354DD4BD424C73F8D16C0F3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Duration of study (MM.YYYY – MM.YYYY)</w:t>
          </w:r>
        </w:p>
      </w:docPartBody>
    </w:docPart>
    <w:docPart>
      <w:docPartPr>
        <w:name w:val="EA9113074D4947469E4A16EEA6D52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F24B8-5333-4AC7-ABDB-1A74AA66BD0F}"/>
      </w:docPartPr>
      <w:docPartBody>
        <w:p xmlns:wp14="http://schemas.microsoft.com/office/word/2010/wordml" w:rsidR="00E149B3" w:rsidP="00E149B3" w:rsidRDefault="00E149B3" w14:paraId="1EC09360" wp14:textId="77777777">
          <w:pPr>
            <w:pStyle w:val="EA9113074D4947469E4A16EEA6D52A68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51A9"/>
    <w:rsid w:val="000041D3"/>
    <w:rsid w:val="000467F3"/>
    <w:rsid w:val="0006205E"/>
    <w:rsid w:val="000651A9"/>
    <w:rsid w:val="00081D48"/>
    <w:rsid w:val="0008546D"/>
    <w:rsid w:val="00096932"/>
    <w:rsid w:val="000A2182"/>
    <w:rsid w:val="000A3BA9"/>
    <w:rsid w:val="000A7585"/>
    <w:rsid w:val="000B6FC6"/>
    <w:rsid w:val="000D44ED"/>
    <w:rsid w:val="00112ED0"/>
    <w:rsid w:val="0011410D"/>
    <w:rsid w:val="0013552D"/>
    <w:rsid w:val="00136E95"/>
    <w:rsid w:val="0016600B"/>
    <w:rsid w:val="00191EAB"/>
    <w:rsid w:val="00197CBD"/>
    <w:rsid w:val="001A287E"/>
    <w:rsid w:val="001A6127"/>
    <w:rsid w:val="001C497D"/>
    <w:rsid w:val="001D5E79"/>
    <w:rsid w:val="00213794"/>
    <w:rsid w:val="00223039"/>
    <w:rsid w:val="00256247"/>
    <w:rsid w:val="002C7462"/>
    <w:rsid w:val="00315565"/>
    <w:rsid w:val="003441C1"/>
    <w:rsid w:val="00382DFB"/>
    <w:rsid w:val="003C3665"/>
    <w:rsid w:val="003F6BB4"/>
    <w:rsid w:val="003F7BF8"/>
    <w:rsid w:val="00400413"/>
    <w:rsid w:val="00405242"/>
    <w:rsid w:val="0042714A"/>
    <w:rsid w:val="00451FB9"/>
    <w:rsid w:val="0046647C"/>
    <w:rsid w:val="00487900"/>
    <w:rsid w:val="0049726C"/>
    <w:rsid w:val="004A12D7"/>
    <w:rsid w:val="004D757F"/>
    <w:rsid w:val="005040DF"/>
    <w:rsid w:val="0050617B"/>
    <w:rsid w:val="00517ECC"/>
    <w:rsid w:val="00552E05"/>
    <w:rsid w:val="00556E33"/>
    <w:rsid w:val="005E7230"/>
    <w:rsid w:val="005F17AA"/>
    <w:rsid w:val="005F46EC"/>
    <w:rsid w:val="006319A3"/>
    <w:rsid w:val="0063383E"/>
    <w:rsid w:val="00680035"/>
    <w:rsid w:val="006C030D"/>
    <w:rsid w:val="006E400B"/>
    <w:rsid w:val="006E5C5F"/>
    <w:rsid w:val="00767B9F"/>
    <w:rsid w:val="007C35A7"/>
    <w:rsid w:val="007C4B3B"/>
    <w:rsid w:val="007F76FC"/>
    <w:rsid w:val="0082242D"/>
    <w:rsid w:val="00875A03"/>
    <w:rsid w:val="00891CEF"/>
    <w:rsid w:val="008A6E17"/>
    <w:rsid w:val="008F0CA4"/>
    <w:rsid w:val="009035CD"/>
    <w:rsid w:val="00907075"/>
    <w:rsid w:val="009706CB"/>
    <w:rsid w:val="00975043"/>
    <w:rsid w:val="00975231"/>
    <w:rsid w:val="009A277B"/>
    <w:rsid w:val="009A4A4C"/>
    <w:rsid w:val="009D438F"/>
    <w:rsid w:val="009E6CEF"/>
    <w:rsid w:val="00A032A3"/>
    <w:rsid w:val="00A314BA"/>
    <w:rsid w:val="00A63A11"/>
    <w:rsid w:val="00A65833"/>
    <w:rsid w:val="00A831FE"/>
    <w:rsid w:val="00A92212"/>
    <w:rsid w:val="00AF03C6"/>
    <w:rsid w:val="00AF1FB4"/>
    <w:rsid w:val="00B05E13"/>
    <w:rsid w:val="00B6307D"/>
    <w:rsid w:val="00BB0553"/>
    <w:rsid w:val="00BC598B"/>
    <w:rsid w:val="00BD0503"/>
    <w:rsid w:val="00BF6FE1"/>
    <w:rsid w:val="00C005AA"/>
    <w:rsid w:val="00C37443"/>
    <w:rsid w:val="00C9084B"/>
    <w:rsid w:val="00C91AEC"/>
    <w:rsid w:val="00CD6392"/>
    <w:rsid w:val="00CE4BE7"/>
    <w:rsid w:val="00CE4DB4"/>
    <w:rsid w:val="00CF1070"/>
    <w:rsid w:val="00D03081"/>
    <w:rsid w:val="00D110F7"/>
    <w:rsid w:val="00D76613"/>
    <w:rsid w:val="00D94F13"/>
    <w:rsid w:val="00DC57AE"/>
    <w:rsid w:val="00DE1553"/>
    <w:rsid w:val="00E149B3"/>
    <w:rsid w:val="00E20B24"/>
    <w:rsid w:val="00E40A2A"/>
    <w:rsid w:val="00E40A38"/>
    <w:rsid w:val="00E5569E"/>
    <w:rsid w:val="00E57A70"/>
    <w:rsid w:val="00E6138D"/>
    <w:rsid w:val="00E93A37"/>
    <w:rsid w:val="00EB19E3"/>
    <w:rsid w:val="00F01CF6"/>
    <w:rsid w:val="00F42AB8"/>
    <w:rsid w:val="00F95487"/>
    <w:rsid w:val="00F9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6E33"/>
    <w:rPr>
      <w:color w:val="808080"/>
    </w:rPr>
  </w:style>
  <w:style w:type="paragraph" w:customStyle="1" w:styleId="D2CB74AFE10A40FAA99AAD25D48C87953">
    <w:name w:val="D2CB74AFE10A40FAA99AAD25D48C87953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A402D9107104792BDD3EAFCBFE699F79">
    <w:name w:val="EA402D9107104792BDD3EAFCBFE699F79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6CD515B67E354DD4BD424C73F8D16C0F3">
    <w:name w:val="6CD515B67E354DD4BD424C73F8D16C0F3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F951376A70C4727B501B9B68388677D9">
    <w:name w:val="EF951376A70C4727B501B9B68388677D9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A9113074D4947469E4A16EEA6D52A68">
    <w:name w:val="EA9113074D4947469E4A16EEA6D52A68"/>
    <w:rsid w:val="00E149B3"/>
    <w:pPr>
      <w:spacing w:after="160" w:line="259" w:lineRule="auto"/>
    </w:pPr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4B6B6-9734-4619-889A-0FA46549CD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CV%20Template.dotx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CMoore@msxi-euro.com</dc:creator>
  <lastModifiedBy>Nijanthan Irulappan</lastModifiedBy>
  <revision>43</revision>
  <dcterms:created xsi:type="dcterms:W3CDTF">2025-11-24T15:02:00.0000000Z</dcterms:created>
  <dcterms:modified xsi:type="dcterms:W3CDTF">2025-11-24T15:15:12.6819001Z</dcterms:modified>
</coreProperties>
</file>